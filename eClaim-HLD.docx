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415D48" w:rsidRPr="006C5333" w:rsidRDefault="00415D48"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415D48" w:rsidRPr="006C5333" w:rsidRDefault="00415D48"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415D48" w:rsidRPr="00E4780D" w:rsidRDefault="00415D48"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415D48" w:rsidRPr="00E4780D" w:rsidRDefault="00415D48"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415D48" w:rsidRPr="00F15EF5" w:rsidRDefault="00415D48"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415D48" w:rsidRPr="00F15EF5" w:rsidRDefault="00415D48"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415D48" w:rsidRPr="006C5333" w:rsidRDefault="00415D48"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415D48" w:rsidRPr="006C5333" w:rsidRDefault="00415D48"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2BAC1E73" w14:textId="56A9E753" w:rsidR="00AA7CD0"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13497859" w:history="1">
            <w:r w:rsidR="00AA7CD0" w:rsidRPr="0026367B">
              <w:rPr>
                <w:rStyle w:val="Hyperlink"/>
                <w:noProof/>
              </w:rPr>
              <w:t>1</w:t>
            </w:r>
            <w:r w:rsidR="00AA7CD0">
              <w:rPr>
                <w:rFonts w:eastAsiaTheme="minorEastAsia"/>
                <w:noProof/>
                <w:lang w:eastAsia="en-IN"/>
              </w:rPr>
              <w:tab/>
            </w:r>
            <w:r w:rsidR="00AA7CD0" w:rsidRPr="0026367B">
              <w:rPr>
                <w:rStyle w:val="Hyperlink"/>
                <w:noProof/>
              </w:rPr>
              <w:t>Introduction</w:t>
            </w:r>
            <w:r w:rsidR="00AA7CD0">
              <w:rPr>
                <w:noProof/>
                <w:webHidden/>
              </w:rPr>
              <w:tab/>
            </w:r>
            <w:r w:rsidR="00AA7CD0">
              <w:rPr>
                <w:noProof/>
                <w:webHidden/>
              </w:rPr>
              <w:fldChar w:fldCharType="begin"/>
            </w:r>
            <w:r w:rsidR="00AA7CD0">
              <w:rPr>
                <w:noProof/>
                <w:webHidden/>
              </w:rPr>
              <w:instrText xml:space="preserve"> PAGEREF _Toc13497859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0518ED29" w14:textId="34ED85A0" w:rsidR="00AA7CD0" w:rsidRDefault="00DE2D9F">
          <w:pPr>
            <w:pStyle w:val="TOC2"/>
            <w:tabs>
              <w:tab w:val="left" w:pos="880"/>
              <w:tab w:val="right" w:leader="dot" w:pos="9736"/>
            </w:tabs>
            <w:rPr>
              <w:rFonts w:eastAsiaTheme="minorEastAsia"/>
              <w:noProof/>
              <w:lang w:eastAsia="en-IN"/>
            </w:rPr>
          </w:pPr>
          <w:hyperlink w:anchor="_Toc13497860" w:history="1">
            <w:r w:rsidR="00AA7CD0" w:rsidRPr="0026367B">
              <w:rPr>
                <w:rStyle w:val="Hyperlink"/>
                <w:noProof/>
              </w:rPr>
              <w:t>1.1</w:t>
            </w:r>
            <w:r w:rsidR="00AA7CD0">
              <w:rPr>
                <w:rFonts w:eastAsiaTheme="minorEastAsia"/>
                <w:noProof/>
                <w:lang w:eastAsia="en-IN"/>
              </w:rPr>
              <w:tab/>
            </w:r>
            <w:r w:rsidR="00AA7CD0" w:rsidRPr="0026367B">
              <w:rPr>
                <w:rStyle w:val="Hyperlink"/>
                <w:noProof/>
              </w:rPr>
              <w:t>Purpose of Document</w:t>
            </w:r>
            <w:r w:rsidR="00AA7CD0">
              <w:rPr>
                <w:noProof/>
                <w:webHidden/>
              </w:rPr>
              <w:tab/>
            </w:r>
            <w:r w:rsidR="00AA7CD0">
              <w:rPr>
                <w:noProof/>
                <w:webHidden/>
              </w:rPr>
              <w:fldChar w:fldCharType="begin"/>
            </w:r>
            <w:r w:rsidR="00AA7CD0">
              <w:rPr>
                <w:noProof/>
                <w:webHidden/>
              </w:rPr>
              <w:instrText xml:space="preserve"> PAGEREF _Toc13497860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284EE708" w14:textId="684410B6" w:rsidR="00AA7CD0" w:rsidRDefault="00DE2D9F">
          <w:pPr>
            <w:pStyle w:val="TOC2"/>
            <w:tabs>
              <w:tab w:val="left" w:pos="880"/>
              <w:tab w:val="right" w:leader="dot" w:pos="9736"/>
            </w:tabs>
            <w:rPr>
              <w:rFonts w:eastAsiaTheme="minorEastAsia"/>
              <w:noProof/>
              <w:lang w:eastAsia="en-IN"/>
            </w:rPr>
          </w:pPr>
          <w:hyperlink w:anchor="_Toc13497861" w:history="1">
            <w:r w:rsidR="00AA7CD0" w:rsidRPr="0026367B">
              <w:rPr>
                <w:rStyle w:val="Hyperlink"/>
                <w:noProof/>
              </w:rPr>
              <w:t>1.2</w:t>
            </w:r>
            <w:r w:rsidR="00AA7CD0">
              <w:rPr>
                <w:rFonts w:eastAsiaTheme="minorEastAsia"/>
                <w:noProof/>
                <w:lang w:eastAsia="en-IN"/>
              </w:rPr>
              <w:tab/>
            </w:r>
            <w:r w:rsidR="00AA7CD0" w:rsidRPr="0026367B">
              <w:rPr>
                <w:rStyle w:val="Hyperlink"/>
                <w:noProof/>
              </w:rPr>
              <w:t>Scope of Document</w:t>
            </w:r>
            <w:r w:rsidR="00AA7CD0">
              <w:rPr>
                <w:noProof/>
                <w:webHidden/>
              </w:rPr>
              <w:tab/>
            </w:r>
            <w:r w:rsidR="00AA7CD0">
              <w:rPr>
                <w:noProof/>
                <w:webHidden/>
              </w:rPr>
              <w:fldChar w:fldCharType="begin"/>
            </w:r>
            <w:r w:rsidR="00AA7CD0">
              <w:rPr>
                <w:noProof/>
                <w:webHidden/>
              </w:rPr>
              <w:instrText xml:space="preserve"> PAGEREF _Toc13497861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7601ED07" w14:textId="443B2A55" w:rsidR="00AA7CD0" w:rsidRDefault="00DE2D9F">
          <w:pPr>
            <w:pStyle w:val="TOC1"/>
            <w:tabs>
              <w:tab w:val="left" w:pos="440"/>
              <w:tab w:val="right" w:leader="dot" w:pos="9736"/>
            </w:tabs>
            <w:rPr>
              <w:rFonts w:eastAsiaTheme="minorEastAsia"/>
              <w:noProof/>
              <w:lang w:eastAsia="en-IN"/>
            </w:rPr>
          </w:pPr>
          <w:hyperlink w:anchor="_Toc13497862" w:history="1">
            <w:r w:rsidR="00AA7CD0" w:rsidRPr="0026367B">
              <w:rPr>
                <w:rStyle w:val="Hyperlink"/>
                <w:noProof/>
              </w:rPr>
              <w:t>2</w:t>
            </w:r>
            <w:r w:rsidR="00AA7CD0">
              <w:rPr>
                <w:rFonts w:eastAsiaTheme="minorEastAsia"/>
                <w:noProof/>
                <w:lang w:eastAsia="en-IN"/>
              </w:rPr>
              <w:tab/>
            </w:r>
            <w:r w:rsidR="00AA7CD0" w:rsidRPr="0026367B">
              <w:rPr>
                <w:rStyle w:val="Hyperlink"/>
                <w:noProof/>
              </w:rPr>
              <w:t>System Overview</w:t>
            </w:r>
            <w:r w:rsidR="00AA7CD0">
              <w:rPr>
                <w:noProof/>
                <w:webHidden/>
              </w:rPr>
              <w:tab/>
            </w:r>
            <w:r w:rsidR="00AA7CD0">
              <w:rPr>
                <w:noProof/>
                <w:webHidden/>
              </w:rPr>
              <w:fldChar w:fldCharType="begin"/>
            </w:r>
            <w:r w:rsidR="00AA7CD0">
              <w:rPr>
                <w:noProof/>
                <w:webHidden/>
              </w:rPr>
              <w:instrText xml:space="preserve"> PAGEREF _Toc13497862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42EF1E8D" w14:textId="4C22DDA9" w:rsidR="00AA7CD0" w:rsidRDefault="00DE2D9F">
          <w:pPr>
            <w:pStyle w:val="TOC2"/>
            <w:tabs>
              <w:tab w:val="left" w:pos="880"/>
              <w:tab w:val="right" w:leader="dot" w:pos="9736"/>
            </w:tabs>
            <w:rPr>
              <w:rFonts w:eastAsiaTheme="minorEastAsia"/>
              <w:noProof/>
              <w:lang w:eastAsia="en-IN"/>
            </w:rPr>
          </w:pPr>
          <w:hyperlink w:anchor="_Toc13497863" w:history="1">
            <w:r w:rsidR="00AA7CD0" w:rsidRPr="0026367B">
              <w:rPr>
                <w:rStyle w:val="Hyperlink"/>
                <w:noProof/>
              </w:rPr>
              <w:t>2.1</w:t>
            </w:r>
            <w:r w:rsidR="00AA7CD0">
              <w:rPr>
                <w:rFonts w:eastAsiaTheme="minorEastAsia"/>
                <w:noProof/>
                <w:lang w:eastAsia="en-IN"/>
              </w:rPr>
              <w:tab/>
            </w:r>
            <w:r w:rsidR="00AA7CD0" w:rsidRPr="0026367B">
              <w:rPr>
                <w:rStyle w:val="Hyperlink"/>
                <w:noProof/>
              </w:rPr>
              <w:t>Project Overview</w:t>
            </w:r>
            <w:r w:rsidR="00AA7CD0">
              <w:rPr>
                <w:noProof/>
                <w:webHidden/>
              </w:rPr>
              <w:tab/>
            </w:r>
            <w:r w:rsidR="00AA7CD0">
              <w:rPr>
                <w:noProof/>
                <w:webHidden/>
              </w:rPr>
              <w:fldChar w:fldCharType="begin"/>
            </w:r>
            <w:r w:rsidR="00AA7CD0">
              <w:rPr>
                <w:noProof/>
                <w:webHidden/>
              </w:rPr>
              <w:instrText xml:space="preserve"> PAGEREF _Toc13497863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6A73EE8C" w14:textId="4419C8C8" w:rsidR="00AA7CD0" w:rsidRDefault="00DE2D9F">
          <w:pPr>
            <w:pStyle w:val="TOC2"/>
            <w:tabs>
              <w:tab w:val="left" w:pos="880"/>
              <w:tab w:val="right" w:leader="dot" w:pos="9736"/>
            </w:tabs>
            <w:rPr>
              <w:rFonts w:eastAsiaTheme="minorEastAsia"/>
              <w:noProof/>
              <w:lang w:eastAsia="en-IN"/>
            </w:rPr>
          </w:pPr>
          <w:hyperlink w:anchor="_Toc13497864" w:history="1">
            <w:r w:rsidR="00AA7CD0" w:rsidRPr="0026367B">
              <w:rPr>
                <w:rStyle w:val="Hyperlink"/>
                <w:noProof/>
              </w:rPr>
              <w:t>2.2</w:t>
            </w:r>
            <w:r w:rsidR="00AA7CD0">
              <w:rPr>
                <w:rFonts w:eastAsiaTheme="minorEastAsia"/>
                <w:noProof/>
                <w:lang w:eastAsia="en-IN"/>
              </w:rPr>
              <w:tab/>
            </w:r>
            <w:r w:rsidR="00AA7CD0" w:rsidRPr="0026367B">
              <w:rPr>
                <w:rStyle w:val="Hyperlink"/>
                <w:noProof/>
              </w:rPr>
              <w:t>Functional Zones</w:t>
            </w:r>
            <w:r w:rsidR="00AA7CD0">
              <w:rPr>
                <w:noProof/>
                <w:webHidden/>
              </w:rPr>
              <w:tab/>
            </w:r>
            <w:r w:rsidR="00AA7CD0">
              <w:rPr>
                <w:noProof/>
                <w:webHidden/>
              </w:rPr>
              <w:fldChar w:fldCharType="begin"/>
            </w:r>
            <w:r w:rsidR="00AA7CD0">
              <w:rPr>
                <w:noProof/>
                <w:webHidden/>
              </w:rPr>
              <w:instrText xml:space="preserve"> PAGEREF _Toc13497864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7C935D34" w14:textId="140CE2C9" w:rsidR="00AA7CD0" w:rsidRDefault="00DE2D9F">
          <w:pPr>
            <w:pStyle w:val="TOC3"/>
            <w:rPr>
              <w:rFonts w:eastAsiaTheme="minorEastAsia"/>
              <w:noProof/>
              <w:lang w:eastAsia="en-IN"/>
            </w:rPr>
          </w:pPr>
          <w:hyperlink w:anchor="_Toc13497865" w:history="1">
            <w:r w:rsidR="00AA7CD0" w:rsidRPr="0026367B">
              <w:rPr>
                <w:rStyle w:val="Hyperlink"/>
                <w:noProof/>
              </w:rPr>
              <w:t>2.2.1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_Toc13497865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3C6B86C2" w14:textId="2660835D" w:rsidR="00AA7CD0" w:rsidRDefault="00DE2D9F">
          <w:pPr>
            <w:pStyle w:val="TOC3"/>
            <w:rPr>
              <w:rFonts w:eastAsiaTheme="minorEastAsia"/>
              <w:noProof/>
              <w:lang w:eastAsia="en-IN"/>
            </w:rPr>
          </w:pPr>
          <w:hyperlink w:anchor="_Toc13497866" w:history="1">
            <w:r w:rsidR="00AA7CD0" w:rsidRPr="0026367B">
              <w:rPr>
                <w:rStyle w:val="Hyperlink"/>
                <w:noProof/>
              </w:rPr>
              <w:t>2.2.2</w:t>
            </w:r>
            <w:r w:rsidR="00AA7CD0">
              <w:rPr>
                <w:rFonts w:eastAsiaTheme="minorEastAsia"/>
                <w:noProof/>
                <w:lang w:eastAsia="en-IN"/>
              </w:rPr>
              <w:tab/>
            </w:r>
            <w:r w:rsidR="00AA7CD0" w:rsidRPr="0026367B">
              <w:rPr>
                <w:rStyle w:val="Hyperlink"/>
                <w:noProof/>
              </w:rPr>
              <w:t>Backend Services</w:t>
            </w:r>
            <w:r w:rsidR="00AA7CD0">
              <w:rPr>
                <w:noProof/>
                <w:webHidden/>
              </w:rPr>
              <w:tab/>
            </w:r>
            <w:r w:rsidR="00AA7CD0">
              <w:rPr>
                <w:noProof/>
                <w:webHidden/>
              </w:rPr>
              <w:fldChar w:fldCharType="begin"/>
            </w:r>
            <w:r w:rsidR="00AA7CD0">
              <w:rPr>
                <w:noProof/>
                <w:webHidden/>
              </w:rPr>
              <w:instrText xml:space="preserve"> PAGEREF _Toc13497866 \h </w:instrText>
            </w:r>
            <w:r w:rsidR="00AA7CD0">
              <w:rPr>
                <w:noProof/>
                <w:webHidden/>
              </w:rPr>
            </w:r>
            <w:r w:rsidR="00AA7CD0">
              <w:rPr>
                <w:noProof/>
                <w:webHidden/>
              </w:rPr>
              <w:fldChar w:fldCharType="separate"/>
            </w:r>
            <w:r w:rsidR="00AA7CD0">
              <w:rPr>
                <w:noProof/>
                <w:webHidden/>
              </w:rPr>
              <w:t>6</w:t>
            </w:r>
            <w:r w:rsidR="00AA7CD0">
              <w:rPr>
                <w:noProof/>
                <w:webHidden/>
              </w:rPr>
              <w:fldChar w:fldCharType="end"/>
            </w:r>
          </w:hyperlink>
        </w:p>
        <w:p w14:paraId="041D857D" w14:textId="61E5DC9F" w:rsidR="00AA7CD0" w:rsidRDefault="00DE2D9F">
          <w:pPr>
            <w:pStyle w:val="TOC1"/>
            <w:tabs>
              <w:tab w:val="left" w:pos="440"/>
              <w:tab w:val="right" w:leader="dot" w:pos="9736"/>
            </w:tabs>
            <w:rPr>
              <w:rFonts w:eastAsiaTheme="minorEastAsia"/>
              <w:noProof/>
              <w:lang w:eastAsia="en-IN"/>
            </w:rPr>
          </w:pPr>
          <w:hyperlink w:anchor="_Toc13497867" w:history="1">
            <w:r w:rsidR="00AA7CD0" w:rsidRPr="0026367B">
              <w:rPr>
                <w:rStyle w:val="Hyperlink"/>
                <w:noProof/>
              </w:rPr>
              <w:t>3</w:t>
            </w:r>
            <w:r w:rsidR="00AA7CD0">
              <w:rPr>
                <w:rFonts w:eastAsiaTheme="minorEastAsia"/>
                <w:noProof/>
                <w:lang w:eastAsia="en-IN"/>
              </w:rPr>
              <w:tab/>
            </w:r>
            <w:r w:rsidR="00AA7CD0" w:rsidRPr="0026367B">
              <w:rPr>
                <w:rStyle w:val="Hyperlink"/>
                <w:noProof/>
              </w:rPr>
              <w:t>Design Considerations</w:t>
            </w:r>
            <w:r w:rsidR="00AA7CD0">
              <w:rPr>
                <w:noProof/>
                <w:webHidden/>
              </w:rPr>
              <w:tab/>
            </w:r>
            <w:r w:rsidR="00AA7CD0">
              <w:rPr>
                <w:noProof/>
                <w:webHidden/>
              </w:rPr>
              <w:fldChar w:fldCharType="begin"/>
            </w:r>
            <w:r w:rsidR="00AA7CD0">
              <w:rPr>
                <w:noProof/>
                <w:webHidden/>
              </w:rPr>
              <w:instrText xml:space="preserve"> PAGEREF _Toc13497867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B96CB0C" w14:textId="3E968747" w:rsidR="00AA7CD0" w:rsidRDefault="00DE2D9F">
          <w:pPr>
            <w:pStyle w:val="TOC2"/>
            <w:tabs>
              <w:tab w:val="left" w:pos="880"/>
              <w:tab w:val="right" w:leader="dot" w:pos="9736"/>
            </w:tabs>
            <w:rPr>
              <w:rFonts w:eastAsiaTheme="minorEastAsia"/>
              <w:noProof/>
              <w:lang w:eastAsia="en-IN"/>
            </w:rPr>
          </w:pPr>
          <w:hyperlink w:anchor="_Toc13497868" w:history="1">
            <w:r w:rsidR="00AA7CD0" w:rsidRPr="0026367B">
              <w:rPr>
                <w:rStyle w:val="Hyperlink"/>
                <w:noProof/>
              </w:rPr>
              <w:t>3.1</w:t>
            </w:r>
            <w:r w:rsidR="00AA7CD0">
              <w:rPr>
                <w:rFonts w:eastAsiaTheme="minorEastAsia"/>
                <w:noProof/>
                <w:lang w:eastAsia="en-IN"/>
              </w:rPr>
              <w:tab/>
            </w:r>
            <w:r w:rsidR="00AA7CD0" w:rsidRPr="0026367B">
              <w:rPr>
                <w:rStyle w:val="Hyperlink"/>
                <w:noProof/>
              </w:rPr>
              <w:t>Assumptions and Dependencies</w:t>
            </w:r>
            <w:r w:rsidR="00AA7CD0">
              <w:rPr>
                <w:noProof/>
                <w:webHidden/>
              </w:rPr>
              <w:tab/>
            </w:r>
            <w:r w:rsidR="00AA7CD0">
              <w:rPr>
                <w:noProof/>
                <w:webHidden/>
              </w:rPr>
              <w:fldChar w:fldCharType="begin"/>
            </w:r>
            <w:r w:rsidR="00AA7CD0">
              <w:rPr>
                <w:noProof/>
                <w:webHidden/>
              </w:rPr>
              <w:instrText xml:space="preserve"> PAGEREF _Toc13497868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62F885DE" w14:textId="410E0837" w:rsidR="00AA7CD0" w:rsidRDefault="00DE2D9F">
          <w:pPr>
            <w:pStyle w:val="TOC2"/>
            <w:tabs>
              <w:tab w:val="left" w:pos="880"/>
              <w:tab w:val="right" w:leader="dot" w:pos="9736"/>
            </w:tabs>
            <w:rPr>
              <w:rFonts w:eastAsiaTheme="minorEastAsia"/>
              <w:noProof/>
              <w:lang w:eastAsia="en-IN"/>
            </w:rPr>
          </w:pPr>
          <w:hyperlink w:anchor="_Toc13497869" w:history="1">
            <w:r w:rsidR="00AA7CD0" w:rsidRPr="0026367B">
              <w:rPr>
                <w:rStyle w:val="Hyperlink"/>
                <w:noProof/>
              </w:rPr>
              <w:t>3.2</w:t>
            </w:r>
            <w:r w:rsidR="00AA7CD0">
              <w:rPr>
                <w:rFonts w:eastAsiaTheme="minorEastAsia"/>
                <w:noProof/>
                <w:lang w:eastAsia="en-IN"/>
              </w:rPr>
              <w:tab/>
            </w:r>
            <w:r w:rsidR="00AA7CD0" w:rsidRPr="0026367B">
              <w:rPr>
                <w:rStyle w:val="Hyperlink"/>
                <w:noProof/>
              </w:rPr>
              <w:t>General Constraints</w:t>
            </w:r>
            <w:r w:rsidR="00AA7CD0">
              <w:rPr>
                <w:noProof/>
                <w:webHidden/>
              </w:rPr>
              <w:tab/>
            </w:r>
            <w:r w:rsidR="00AA7CD0">
              <w:rPr>
                <w:noProof/>
                <w:webHidden/>
              </w:rPr>
              <w:fldChar w:fldCharType="begin"/>
            </w:r>
            <w:r w:rsidR="00AA7CD0">
              <w:rPr>
                <w:noProof/>
                <w:webHidden/>
              </w:rPr>
              <w:instrText xml:space="preserve"> PAGEREF _Toc13497869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3346EE3" w14:textId="5685D488" w:rsidR="00AA7CD0" w:rsidRDefault="00DE2D9F">
          <w:pPr>
            <w:pStyle w:val="TOC3"/>
            <w:rPr>
              <w:rFonts w:eastAsiaTheme="minorEastAsia"/>
              <w:noProof/>
              <w:lang w:eastAsia="en-IN"/>
            </w:rPr>
          </w:pPr>
          <w:hyperlink w:anchor="_Toc13497870" w:history="1">
            <w:r w:rsidR="00AA7CD0" w:rsidRPr="0026367B">
              <w:rPr>
                <w:rStyle w:val="Hyperlink"/>
                <w:noProof/>
              </w:rPr>
              <w:t>3.2.1</w:t>
            </w:r>
            <w:r w:rsidR="00AA7CD0">
              <w:rPr>
                <w:rFonts w:eastAsiaTheme="minorEastAsia"/>
                <w:noProof/>
                <w:lang w:eastAsia="en-IN"/>
              </w:rPr>
              <w:tab/>
            </w:r>
            <w:r w:rsidR="00AA7CD0" w:rsidRPr="0026367B">
              <w:rPr>
                <w:rStyle w:val="Hyperlink"/>
                <w:noProof/>
              </w:rPr>
              <w:t>Availability</w:t>
            </w:r>
            <w:r w:rsidR="00AA7CD0">
              <w:rPr>
                <w:noProof/>
                <w:webHidden/>
              </w:rPr>
              <w:tab/>
            </w:r>
            <w:r w:rsidR="00AA7CD0">
              <w:rPr>
                <w:noProof/>
                <w:webHidden/>
              </w:rPr>
              <w:fldChar w:fldCharType="begin"/>
            </w:r>
            <w:r w:rsidR="00AA7CD0">
              <w:rPr>
                <w:noProof/>
                <w:webHidden/>
              </w:rPr>
              <w:instrText xml:space="preserve"> PAGEREF _Toc13497870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D8EE11E" w14:textId="03339468" w:rsidR="00AA7CD0" w:rsidRDefault="00DE2D9F">
          <w:pPr>
            <w:pStyle w:val="TOC3"/>
            <w:rPr>
              <w:rFonts w:eastAsiaTheme="minorEastAsia"/>
              <w:noProof/>
              <w:lang w:eastAsia="en-IN"/>
            </w:rPr>
          </w:pPr>
          <w:hyperlink w:anchor="_Toc13497871" w:history="1">
            <w:r w:rsidR="00AA7CD0" w:rsidRPr="0026367B">
              <w:rPr>
                <w:rStyle w:val="Hyperlink"/>
                <w:noProof/>
              </w:rPr>
              <w:t>3.2.2</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_Toc13497871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2D5F100B" w14:textId="2551A3CB" w:rsidR="00AA7CD0" w:rsidRDefault="00DE2D9F">
          <w:pPr>
            <w:pStyle w:val="TOC3"/>
            <w:rPr>
              <w:rFonts w:eastAsiaTheme="minorEastAsia"/>
              <w:noProof/>
              <w:lang w:eastAsia="en-IN"/>
            </w:rPr>
          </w:pPr>
          <w:hyperlink w:anchor="_Toc13497872" w:history="1">
            <w:r w:rsidR="00AA7CD0" w:rsidRPr="0026367B">
              <w:rPr>
                <w:rStyle w:val="Hyperlink"/>
                <w:noProof/>
              </w:rPr>
              <w:t>3.2.3</w:t>
            </w:r>
            <w:r w:rsidR="00AA7CD0">
              <w:rPr>
                <w:rFonts w:eastAsiaTheme="minorEastAsia"/>
                <w:noProof/>
                <w:lang w:eastAsia="en-IN"/>
              </w:rPr>
              <w:tab/>
            </w:r>
            <w:r w:rsidR="00AA7CD0" w:rsidRPr="0026367B">
              <w:rPr>
                <w:rStyle w:val="Hyperlink"/>
                <w:noProof/>
              </w:rPr>
              <w:t>Thin Client</w:t>
            </w:r>
            <w:r w:rsidR="00AA7CD0">
              <w:rPr>
                <w:noProof/>
                <w:webHidden/>
              </w:rPr>
              <w:tab/>
            </w:r>
            <w:r w:rsidR="00AA7CD0">
              <w:rPr>
                <w:noProof/>
                <w:webHidden/>
              </w:rPr>
              <w:fldChar w:fldCharType="begin"/>
            </w:r>
            <w:r w:rsidR="00AA7CD0">
              <w:rPr>
                <w:noProof/>
                <w:webHidden/>
              </w:rPr>
              <w:instrText xml:space="preserve"> PAGEREF _Toc13497872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2F74F29" w14:textId="2F5D3CC8" w:rsidR="00AA7CD0" w:rsidRDefault="00DE2D9F">
          <w:pPr>
            <w:pStyle w:val="TOC3"/>
            <w:rPr>
              <w:rFonts w:eastAsiaTheme="minorEastAsia"/>
              <w:noProof/>
              <w:lang w:eastAsia="en-IN"/>
            </w:rPr>
          </w:pPr>
          <w:hyperlink w:anchor="_Toc13497873" w:history="1">
            <w:r w:rsidR="00AA7CD0" w:rsidRPr="0026367B">
              <w:rPr>
                <w:rStyle w:val="Hyperlink"/>
                <w:noProof/>
              </w:rPr>
              <w:t>3.2.4</w:t>
            </w:r>
            <w:r w:rsidR="00AA7CD0">
              <w:rPr>
                <w:rFonts w:eastAsiaTheme="minorEastAsia"/>
                <w:noProof/>
                <w:lang w:eastAsia="en-IN"/>
              </w:rPr>
              <w:tab/>
            </w:r>
            <w:r w:rsidR="00AA7CD0" w:rsidRPr="0026367B">
              <w:rPr>
                <w:rStyle w:val="Hyperlink"/>
                <w:noProof/>
              </w:rPr>
              <w:t>Database considerations</w:t>
            </w:r>
            <w:r w:rsidR="00AA7CD0">
              <w:rPr>
                <w:noProof/>
                <w:webHidden/>
              </w:rPr>
              <w:tab/>
            </w:r>
            <w:r w:rsidR="00AA7CD0">
              <w:rPr>
                <w:noProof/>
                <w:webHidden/>
              </w:rPr>
              <w:fldChar w:fldCharType="begin"/>
            </w:r>
            <w:r w:rsidR="00AA7CD0">
              <w:rPr>
                <w:noProof/>
                <w:webHidden/>
              </w:rPr>
              <w:instrText xml:space="preserve"> PAGEREF _Toc13497873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54A4B794" w14:textId="574F6EAC" w:rsidR="00AA7CD0" w:rsidRDefault="00DE2D9F">
          <w:pPr>
            <w:pStyle w:val="TOC2"/>
            <w:tabs>
              <w:tab w:val="left" w:pos="880"/>
              <w:tab w:val="right" w:leader="dot" w:pos="9736"/>
            </w:tabs>
            <w:rPr>
              <w:rFonts w:eastAsiaTheme="minorEastAsia"/>
              <w:noProof/>
              <w:lang w:eastAsia="en-IN"/>
            </w:rPr>
          </w:pPr>
          <w:hyperlink w:anchor="_Toc13497874" w:history="1">
            <w:r w:rsidR="00AA7CD0" w:rsidRPr="0026367B">
              <w:rPr>
                <w:rStyle w:val="Hyperlink"/>
                <w:noProof/>
              </w:rPr>
              <w:t>3.3</w:t>
            </w:r>
            <w:r w:rsidR="00AA7CD0">
              <w:rPr>
                <w:rFonts w:eastAsiaTheme="minorEastAsia"/>
                <w:noProof/>
                <w:lang w:eastAsia="en-IN"/>
              </w:rPr>
              <w:tab/>
            </w:r>
            <w:r w:rsidR="00AA7CD0" w:rsidRPr="0026367B">
              <w:rPr>
                <w:rStyle w:val="Hyperlink"/>
                <w:noProof/>
              </w:rPr>
              <w:t>Goals and Guidelines</w:t>
            </w:r>
            <w:r w:rsidR="00AA7CD0">
              <w:rPr>
                <w:noProof/>
                <w:webHidden/>
              </w:rPr>
              <w:tab/>
            </w:r>
            <w:r w:rsidR="00AA7CD0">
              <w:rPr>
                <w:noProof/>
                <w:webHidden/>
              </w:rPr>
              <w:fldChar w:fldCharType="begin"/>
            </w:r>
            <w:r w:rsidR="00AA7CD0">
              <w:rPr>
                <w:noProof/>
                <w:webHidden/>
              </w:rPr>
              <w:instrText xml:space="preserve"> PAGEREF _Toc13497874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E2380E1" w14:textId="6F0834E6" w:rsidR="00AA7CD0" w:rsidRDefault="00DE2D9F">
          <w:pPr>
            <w:pStyle w:val="TOC3"/>
            <w:rPr>
              <w:rFonts w:eastAsiaTheme="minorEastAsia"/>
              <w:noProof/>
              <w:lang w:eastAsia="en-IN"/>
            </w:rPr>
          </w:pPr>
          <w:hyperlink w:anchor="_Toc13497875" w:history="1">
            <w:r w:rsidR="00AA7CD0" w:rsidRPr="0026367B">
              <w:rPr>
                <w:rStyle w:val="Hyperlink"/>
                <w:noProof/>
              </w:rPr>
              <w:t>3.3.1</w:t>
            </w:r>
            <w:r w:rsidR="00AA7CD0">
              <w:rPr>
                <w:rFonts w:eastAsiaTheme="minorEastAsia"/>
                <w:noProof/>
                <w:lang w:eastAsia="en-IN"/>
              </w:rPr>
              <w:tab/>
            </w:r>
            <w:r w:rsidR="00AA7CD0" w:rsidRPr="0026367B">
              <w:rPr>
                <w:rStyle w:val="Hyperlink"/>
                <w:noProof/>
              </w:rPr>
              <w:t>Response Time</w:t>
            </w:r>
            <w:r w:rsidR="00AA7CD0">
              <w:rPr>
                <w:noProof/>
                <w:webHidden/>
              </w:rPr>
              <w:tab/>
            </w:r>
            <w:r w:rsidR="00AA7CD0">
              <w:rPr>
                <w:noProof/>
                <w:webHidden/>
              </w:rPr>
              <w:fldChar w:fldCharType="begin"/>
            </w:r>
            <w:r w:rsidR="00AA7CD0">
              <w:rPr>
                <w:noProof/>
                <w:webHidden/>
              </w:rPr>
              <w:instrText xml:space="preserve"> PAGEREF _Toc13497875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31428F4" w14:textId="510E7DDB" w:rsidR="00AA7CD0" w:rsidRDefault="00DE2D9F">
          <w:pPr>
            <w:pStyle w:val="TOC3"/>
            <w:rPr>
              <w:rFonts w:eastAsiaTheme="minorEastAsia"/>
              <w:noProof/>
              <w:lang w:eastAsia="en-IN"/>
            </w:rPr>
          </w:pPr>
          <w:hyperlink w:anchor="_Toc13497876" w:history="1">
            <w:r w:rsidR="00AA7CD0" w:rsidRPr="0026367B">
              <w:rPr>
                <w:rStyle w:val="Hyperlink"/>
                <w:noProof/>
              </w:rPr>
              <w:t>3.3.2</w:t>
            </w:r>
            <w:r w:rsidR="00AA7CD0">
              <w:rPr>
                <w:rFonts w:eastAsiaTheme="minorEastAsia"/>
                <w:noProof/>
                <w:lang w:eastAsia="en-IN"/>
              </w:rPr>
              <w:tab/>
            </w:r>
            <w:r w:rsidR="00AA7CD0" w:rsidRPr="0026367B">
              <w:rPr>
                <w:rStyle w:val="Hyperlink"/>
                <w:noProof/>
              </w:rPr>
              <w:t>Coding Guidelines</w:t>
            </w:r>
            <w:r w:rsidR="00AA7CD0">
              <w:rPr>
                <w:noProof/>
                <w:webHidden/>
              </w:rPr>
              <w:tab/>
            </w:r>
            <w:r w:rsidR="00AA7CD0">
              <w:rPr>
                <w:noProof/>
                <w:webHidden/>
              </w:rPr>
              <w:fldChar w:fldCharType="begin"/>
            </w:r>
            <w:r w:rsidR="00AA7CD0">
              <w:rPr>
                <w:noProof/>
                <w:webHidden/>
              </w:rPr>
              <w:instrText xml:space="preserve"> PAGEREF _Toc13497876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77740416" w14:textId="6A05A27E" w:rsidR="00AA7CD0" w:rsidRDefault="00DE2D9F">
          <w:pPr>
            <w:pStyle w:val="TOC1"/>
            <w:tabs>
              <w:tab w:val="left" w:pos="440"/>
              <w:tab w:val="right" w:leader="dot" w:pos="9736"/>
            </w:tabs>
            <w:rPr>
              <w:rFonts w:eastAsiaTheme="minorEastAsia"/>
              <w:noProof/>
              <w:lang w:eastAsia="en-IN"/>
            </w:rPr>
          </w:pPr>
          <w:hyperlink w:anchor="_Toc13497877" w:history="1">
            <w:r w:rsidR="00AA7CD0" w:rsidRPr="0026367B">
              <w:rPr>
                <w:rStyle w:val="Hyperlink"/>
                <w:noProof/>
              </w:rPr>
              <w:t>4</w:t>
            </w:r>
            <w:r w:rsidR="00AA7CD0">
              <w:rPr>
                <w:rFonts w:eastAsiaTheme="minorEastAsia"/>
                <w:noProof/>
                <w:lang w:eastAsia="en-IN"/>
              </w:rPr>
              <w:tab/>
            </w:r>
            <w:r w:rsidR="00AA7CD0" w:rsidRPr="0026367B">
              <w:rPr>
                <w:rStyle w:val="Hyperlink"/>
                <w:noProof/>
              </w:rPr>
              <w:t>NFR Considerations</w:t>
            </w:r>
            <w:r w:rsidR="00AA7CD0">
              <w:rPr>
                <w:noProof/>
                <w:webHidden/>
              </w:rPr>
              <w:tab/>
            </w:r>
            <w:r w:rsidR="00AA7CD0">
              <w:rPr>
                <w:noProof/>
                <w:webHidden/>
              </w:rPr>
              <w:fldChar w:fldCharType="begin"/>
            </w:r>
            <w:r w:rsidR="00AA7CD0">
              <w:rPr>
                <w:noProof/>
                <w:webHidden/>
              </w:rPr>
              <w:instrText xml:space="preserve"> PAGEREF _Toc13497877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38CDABF7" w14:textId="4783F257" w:rsidR="00AA7CD0" w:rsidRDefault="00DE2D9F">
          <w:pPr>
            <w:pStyle w:val="TOC2"/>
            <w:tabs>
              <w:tab w:val="left" w:pos="880"/>
              <w:tab w:val="right" w:leader="dot" w:pos="9736"/>
            </w:tabs>
            <w:rPr>
              <w:rFonts w:eastAsiaTheme="minorEastAsia"/>
              <w:noProof/>
              <w:lang w:eastAsia="en-IN"/>
            </w:rPr>
          </w:pPr>
          <w:hyperlink w:anchor="_Toc13497878" w:history="1">
            <w:r w:rsidR="00AA7CD0" w:rsidRPr="0026367B">
              <w:rPr>
                <w:rStyle w:val="Hyperlink"/>
                <w:noProof/>
              </w:rPr>
              <w:t>4.1</w:t>
            </w:r>
            <w:r w:rsidR="00AA7CD0">
              <w:rPr>
                <w:rFonts w:eastAsiaTheme="minorEastAsia"/>
                <w:noProof/>
                <w:lang w:eastAsia="en-IN"/>
              </w:rPr>
              <w:tab/>
            </w:r>
            <w:r w:rsidR="00AA7CD0" w:rsidRPr="0026367B">
              <w:rPr>
                <w:rStyle w:val="Hyperlink"/>
                <w:noProof/>
              </w:rPr>
              <w:t>Usability</w:t>
            </w:r>
            <w:r w:rsidR="00AA7CD0">
              <w:rPr>
                <w:noProof/>
                <w:webHidden/>
              </w:rPr>
              <w:tab/>
            </w:r>
            <w:r w:rsidR="00AA7CD0">
              <w:rPr>
                <w:noProof/>
                <w:webHidden/>
              </w:rPr>
              <w:fldChar w:fldCharType="begin"/>
            </w:r>
            <w:r w:rsidR="00AA7CD0">
              <w:rPr>
                <w:noProof/>
                <w:webHidden/>
              </w:rPr>
              <w:instrText xml:space="preserve"> PAGEREF _Toc13497878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454AF2D4" w14:textId="3CBDEB01" w:rsidR="00AA7CD0" w:rsidRDefault="00DE2D9F">
          <w:pPr>
            <w:pStyle w:val="TOC2"/>
            <w:tabs>
              <w:tab w:val="left" w:pos="880"/>
              <w:tab w:val="right" w:leader="dot" w:pos="9736"/>
            </w:tabs>
            <w:rPr>
              <w:rFonts w:eastAsiaTheme="minorEastAsia"/>
              <w:noProof/>
              <w:lang w:eastAsia="en-IN"/>
            </w:rPr>
          </w:pPr>
          <w:hyperlink w:anchor="_Toc13497879" w:history="1">
            <w:r w:rsidR="00AA7CD0" w:rsidRPr="0026367B">
              <w:rPr>
                <w:rStyle w:val="Hyperlink"/>
                <w:noProof/>
              </w:rPr>
              <w:t>4.2</w:t>
            </w:r>
            <w:r w:rsidR="00AA7CD0">
              <w:rPr>
                <w:rFonts w:eastAsiaTheme="minorEastAsia"/>
                <w:noProof/>
                <w:lang w:eastAsia="en-IN"/>
              </w:rPr>
              <w:tab/>
            </w:r>
            <w:r w:rsidR="00AA7CD0" w:rsidRPr="0026367B">
              <w:rPr>
                <w:rStyle w:val="Hyperlink"/>
                <w:noProof/>
              </w:rPr>
              <w:t>Reliability</w:t>
            </w:r>
            <w:r w:rsidR="00AA7CD0">
              <w:rPr>
                <w:noProof/>
                <w:webHidden/>
              </w:rPr>
              <w:tab/>
            </w:r>
            <w:r w:rsidR="00AA7CD0">
              <w:rPr>
                <w:noProof/>
                <w:webHidden/>
              </w:rPr>
              <w:fldChar w:fldCharType="begin"/>
            </w:r>
            <w:r w:rsidR="00AA7CD0">
              <w:rPr>
                <w:noProof/>
                <w:webHidden/>
              </w:rPr>
              <w:instrText xml:space="preserve"> PAGEREF _Toc13497879 \h </w:instrText>
            </w:r>
            <w:r w:rsidR="00AA7CD0">
              <w:rPr>
                <w:noProof/>
                <w:webHidden/>
              </w:rPr>
            </w:r>
            <w:r w:rsidR="00AA7CD0">
              <w:rPr>
                <w:noProof/>
                <w:webHidden/>
              </w:rPr>
              <w:fldChar w:fldCharType="separate"/>
            </w:r>
            <w:r w:rsidR="00AA7CD0">
              <w:rPr>
                <w:noProof/>
                <w:webHidden/>
              </w:rPr>
              <w:t>16</w:t>
            </w:r>
            <w:r w:rsidR="00AA7CD0">
              <w:rPr>
                <w:noProof/>
                <w:webHidden/>
              </w:rPr>
              <w:fldChar w:fldCharType="end"/>
            </w:r>
          </w:hyperlink>
        </w:p>
        <w:p w14:paraId="67528F85" w14:textId="73CF7A41" w:rsidR="00AA7CD0" w:rsidRDefault="00DE2D9F">
          <w:pPr>
            <w:pStyle w:val="TOC2"/>
            <w:tabs>
              <w:tab w:val="left" w:pos="880"/>
              <w:tab w:val="right" w:leader="dot" w:pos="9736"/>
            </w:tabs>
            <w:rPr>
              <w:rFonts w:eastAsiaTheme="minorEastAsia"/>
              <w:noProof/>
              <w:lang w:eastAsia="en-IN"/>
            </w:rPr>
          </w:pPr>
          <w:hyperlink w:anchor="_Toc13497880" w:history="1">
            <w:r w:rsidR="00AA7CD0" w:rsidRPr="0026367B">
              <w:rPr>
                <w:rStyle w:val="Hyperlink"/>
                <w:noProof/>
              </w:rPr>
              <w:t>4.3</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_Toc13497880 \h </w:instrText>
            </w:r>
            <w:r w:rsidR="00AA7CD0">
              <w:rPr>
                <w:noProof/>
                <w:webHidden/>
              </w:rPr>
            </w:r>
            <w:r w:rsidR="00AA7CD0">
              <w:rPr>
                <w:noProof/>
                <w:webHidden/>
              </w:rPr>
              <w:fldChar w:fldCharType="separate"/>
            </w:r>
            <w:r w:rsidR="00AA7CD0">
              <w:rPr>
                <w:noProof/>
                <w:webHidden/>
              </w:rPr>
              <w:t>17</w:t>
            </w:r>
            <w:r w:rsidR="00AA7CD0">
              <w:rPr>
                <w:noProof/>
                <w:webHidden/>
              </w:rPr>
              <w:fldChar w:fldCharType="end"/>
            </w:r>
          </w:hyperlink>
        </w:p>
        <w:p w14:paraId="6558DFB8" w14:textId="6DF1B074" w:rsidR="00AA7CD0" w:rsidRDefault="00DE2D9F">
          <w:pPr>
            <w:pStyle w:val="TOC2"/>
            <w:tabs>
              <w:tab w:val="left" w:pos="880"/>
              <w:tab w:val="right" w:leader="dot" w:pos="9736"/>
            </w:tabs>
            <w:rPr>
              <w:rFonts w:eastAsiaTheme="minorEastAsia"/>
              <w:noProof/>
              <w:lang w:eastAsia="en-IN"/>
            </w:rPr>
          </w:pPr>
          <w:hyperlink w:anchor="_Toc13497881" w:history="1">
            <w:r w:rsidR="00AA7CD0" w:rsidRPr="0026367B">
              <w:rPr>
                <w:rStyle w:val="Hyperlink"/>
                <w:noProof/>
              </w:rPr>
              <w:t>4.4</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_Toc13497881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1D8B8018" w14:textId="1DA8615B" w:rsidR="00AA7CD0" w:rsidRDefault="00DE2D9F">
          <w:pPr>
            <w:pStyle w:val="TOC2"/>
            <w:tabs>
              <w:tab w:val="left" w:pos="880"/>
              <w:tab w:val="right" w:leader="dot" w:pos="9736"/>
            </w:tabs>
            <w:rPr>
              <w:rFonts w:eastAsiaTheme="minorEastAsia"/>
              <w:noProof/>
              <w:lang w:eastAsia="en-IN"/>
            </w:rPr>
          </w:pPr>
          <w:hyperlink w:anchor="_Toc13497882" w:history="1">
            <w:r w:rsidR="00AA7CD0" w:rsidRPr="0026367B">
              <w:rPr>
                <w:rStyle w:val="Hyperlink"/>
                <w:noProof/>
              </w:rPr>
              <w:t>4.5</w:t>
            </w:r>
            <w:r w:rsidR="00AA7CD0">
              <w:rPr>
                <w:rFonts w:eastAsiaTheme="minorEastAsia"/>
                <w:noProof/>
                <w:lang w:eastAsia="en-IN"/>
              </w:rPr>
              <w:tab/>
            </w:r>
            <w:r w:rsidR="00AA7CD0" w:rsidRPr="0026367B">
              <w:rPr>
                <w:rStyle w:val="Hyperlink"/>
                <w:noProof/>
              </w:rPr>
              <w:t>Supportability</w:t>
            </w:r>
            <w:r w:rsidR="00AA7CD0">
              <w:rPr>
                <w:noProof/>
                <w:webHidden/>
              </w:rPr>
              <w:tab/>
            </w:r>
            <w:r w:rsidR="00AA7CD0">
              <w:rPr>
                <w:noProof/>
                <w:webHidden/>
              </w:rPr>
              <w:fldChar w:fldCharType="begin"/>
            </w:r>
            <w:r w:rsidR="00AA7CD0">
              <w:rPr>
                <w:noProof/>
                <w:webHidden/>
              </w:rPr>
              <w:instrText xml:space="preserve"> PAGEREF _Toc13497882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0BBDE1ED" w14:textId="64D59B40" w:rsidR="00AA7CD0" w:rsidRDefault="00DE2D9F">
          <w:pPr>
            <w:pStyle w:val="TOC2"/>
            <w:tabs>
              <w:tab w:val="left" w:pos="880"/>
              <w:tab w:val="right" w:leader="dot" w:pos="9736"/>
            </w:tabs>
            <w:rPr>
              <w:rFonts w:eastAsiaTheme="minorEastAsia"/>
              <w:noProof/>
              <w:lang w:eastAsia="en-IN"/>
            </w:rPr>
          </w:pPr>
          <w:hyperlink w:anchor="_Toc13497883" w:history="1">
            <w:r w:rsidR="00AA7CD0" w:rsidRPr="0026367B">
              <w:rPr>
                <w:rStyle w:val="Hyperlink"/>
                <w:noProof/>
              </w:rPr>
              <w:t>4.6</w:t>
            </w:r>
            <w:r w:rsidR="00AA7CD0">
              <w:rPr>
                <w:rFonts w:eastAsiaTheme="minorEastAsia"/>
                <w:noProof/>
                <w:lang w:eastAsia="en-IN"/>
              </w:rPr>
              <w:tab/>
            </w:r>
            <w:r w:rsidR="00AA7CD0" w:rsidRPr="0026367B">
              <w:rPr>
                <w:rStyle w:val="Hyperlink"/>
                <w:noProof/>
              </w:rPr>
              <w:t>Infrastructure Requirements</w:t>
            </w:r>
            <w:r w:rsidR="00AA7CD0">
              <w:rPr>
                <w:noProof/>
                <w:webHidden/>
              </w:rPr>
              <w:tab/>
            </w:r>
            <w:r w:rsidR="00AA7CD0">
              <w:rPr>
                <w:noProof/>
                <w:webHidden/>
              </w:rPr>
              <w:fldChar w:fldCharType="begin"/>
            </w:r>
            <w:r w:rsidR="00AA7CD0">
              <w:rPr>
                <w:noProof/>
                <w:webHidden/>
              </w:rPr>
              <w:instrText xml:space="preserve"> PAGEREF _Toc13497883 \h </w:instrText>
            </w:r>
            <w:r w:rsidR="00AA7CD0">
              <w:rPr>
                <w:noProof/>
                <w:webHidden/>
              </w:rPr>
            </w:r>
            <w:r w:rsidR="00AA7CD0">
              <w:rPr>
                <w:noProof/>
                <w:webHidden/>
              </w:rPr>
              <w:fldChar w:fldCharType="separate"/>
            </w:r>
            <w:r w:rsidR="00AA7CD0">
              <w:rPr>
                <w:noProof/>
                <w:webHidden/>
              </w:rPr>
              <w:t>19</w:t>
            </w:r>
            <w:r w:rsidR="00AA7CD0">
              <w:rPr>
                <w:noProof/>
                <w:webHidden/>
              </w:rPr>
              <w:fldChar w:fldCharType="end"/>
            </w:r>
          </w:hyperlink>
        </w:p>
        <w:p w14:paraId="0E910656" w14:textId="6B759C34" w:rsidR="00AA7CD0" w:rsidRDefault="00DE2D9F">
          <w:pPr>
            <w:pStyle w:val="TOC2"/>
            <w:tabs>
              <w:tab w:val="left" w:pos="880"/>
              <w:tab w:val="right" w:leader="dot" w:pos="9736"/>
            </w:tabs>
            <w:rPr>
              <w:rFonts w:eastAsiaTheme="minorEastAsia"/>
              <w:noProof/>
              <w:lang w:eastAsia="en-IN"/>
            </w:rPr>
          </w:pPr>
          <w:hyperlink w:anchor="_Toc13497884" w:history="1">
            <w:r w:rsidR="00AA7CD0" w:rsidRPr="0026367B">
              <w:rPr>
                <w:rStyle w:val="Hyperlink"/>
                <w:noProof/>
              </w:rPr>
              <w:t>4.7</w:t>
            </w:r>
            <w:r w:rsidR="00AA7CD0">
              <w:rPr>
                <w:rFonts w:eastAsiaTheme="minorEastAsia"/>
                <w:noProof/>
                <w:lang w:eastAsia="en-IN"/>
              </w:rPr>
              <w:tab/>
            </w:r>
            <w:r w:rsidR="00AA7CD0" w:rsidRPr="0026367B">
              <w:rPr>
                <w:rStyle w:val="Hyperlink"/>
                <w:noProof/>
              </w:rPr>
              <w:t>Implementation Constraints</w:t>
            </w:r>
            <w:r w:rsidR="00AA7CD0">
              <w:rPr>
                <w:noProof/>
                <w:webHidden/>
              </w:rPr>
              <w:tab/>
            </w:r>
            <w:r w:rsidR="00AA7CD0">
              <w:rPr>
                <w:noProof/>
                <w:webHidden/>
              </w:rPr>
              <w:fldChar w:fldCharType="begin"/>
            </w:r>
            <w:r w:rsidR="00AA7CD0">
              <w:rPr>
                <w:noProof/>
                <w:webHidden/>
              </w:rPr>
              <w:instrText xml:space="preserve"> PAGEREF _Toc13497884 \h </w:instrText>
            </w:r>
            <w:r w:rsidR="00AA7CD0">
              <w:rPr>
                <w:noProof/>
                <w:webHidden/>
              </w:rPr>
            </w:r>
            <w:r w:rsidR="00AA7CD0">
              <w:rPr>
                <w:noProof/>
                <w:webHidden/>
              </w:rPr>
              <w:fldChar w:fldCharType="separate"/>
            </w:r>
            <w:r w:rsidR="00AA7CD0">
              <w:rPr>
                <w:noProof/>
                <w:webHidden/>
              </w:rPr>
              <w:t>20</w:t>
            </w:r>
            <w:r w:rsidR="00AA7CD0">
              <w:rPr>
                <w:noProof/>
                <w:webHidden/>
              </w:rPr>
              <w:fldChar w:fldCharType="end"/>
            </w:r>
          </w:hyperlink>
        </w:p>
        <w:p w14:paraId="6CACBE6C" w14:textId="1E211BF2" w:rsidR="00AA7CD0" w:rsidRDefault="00DE2D9F">
          <w:pPr>
            <w:pStyle w:val="TOC1"/>
            <w:tabs>
              <w:tab w:val="left" w:pos="440"/>
              <w:tab w:val="right" w:leader="dot" w:pos="9736"/>
            </w:tabs>
            <w:rPr>
              <w:rFonts w:eastAsiaTheme="minorEastAsia"/>
              <w:noProof/>
              <w:lang w:eastAsia="en-IN"/>
            </w:rPr>
          </w:pPr>
          <w:hyperlink w:anchor="_Toc13497885" w:history="1">
            <w:r w:rsidR="00AA7CD0" w:rsidRPr="0026367B">
              <w:rPr>
                <w:rStyle w:val="Hyperlink"/>
                <w:noProof/>
              </w:rPr>
              <w:t>5</w:t>
            </w:r>
            <w:r w:rsidR="00AA7CD0">
              <w:rPr>
                <w:rFonts w:eastAsiaTheme="minorEastAsia"/>
                <w:noProof/>
                <w:lang w:eastAsia="en-IN"/>
              </w:rPr>
              <w:tab/>
            </w:r>
            <w:r w:rsidR="00AA7CD0" w:rsidRPr="0026367B">
              <w:rPr>
                <w:rStyle w:val="Hyperlink"/>
                <w:noProof/>
              </w:rPr>
              <w:t>Solution Architecture</w:t>
            </w:r>
            <w:r w:rsidR="00AA7CD0">
              <w:rPr>
                <w:noProof/>
                <w:webHidden/>
              </w:rPr>
              <w:tab/>
            </w:r>
            <w:r w:rsidR="00AA7CD0">
              <w:rPr>
                <w:noProof/>
                <w:webHidden/>
              </w:rPr>
              <w:fldChar w:fldCharType="begin"/>
            </w:r>
            <w:r w:rsidR="00AA7CD0">
              <w:rPr>
                <w:noProof/>
                <w:webHidden/>
              </w:rPr>
              <w:instrText xml:space="preserve"> PAGEREF _Toc13497885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3A122361" w14:textId="7142CCCB" w:rsidR="00AA7CD0" w:rsidRDefault="00DE2D9F">
          <w:pPr>
            <w:pStyle w:val="TOC2"/>
            <w:tabs>
              <w:tab w:val="left" w:pos="880"/>
              <w:tab w:val="right" w:leader="dot" w:pos="9736"/>
            </w:tabs>
            <w:rPr>
              <w:rFonts w:eastAsiaTheme="minorEastAsia"/>
              <w:noProof/>
              <w:lang w:eastAsia="en-IN"/>
            </w:rPr>
          </w:pPr>
          <w:hyperlink w:anchor="_Toc13497886" w:history="1">
            <w:r w:rsidR="00AA7CD0" w:rsidRPr="0026367B">
              <w:rPr>
                <w:rStyle w:val="Hyperlink"/>
                <w:noProof/>
              </w:rPr>
              <w:t>5.1</w:t>
            </w:r>
            <w:r w:rsidR="00AA7CD0">
              <w:rPr>
                <w:rFonts w:eastAsiaTheme="minorEastAsia"/>
                <w:noProof/>
                <w:lang w:eastAsia="en-IN"/>
              </w:rPr>
              <w:tab/>
            </w:r>
            <w:r w:rsidR="00AA7CD0" w:rsidRPr="0026367B">
              <w:rPr>
                <w:rStyle w:val="Hyperlink"/>
                <w:noProof/>
              </w:rPr>
              <w:t>System Design</w:t>
            </w:r>
            <w:r w:rsidR="00AA7CD0">
              <w:rPr>
                <w:noProof/>
                <w:webHidden/>
              </w:rPr>
              <w:tab/>
            </w:r>
            <w:r w:rsidR="00AA7CD0">
              <w:rPr>
                <w:noProof/>
                <w:webHidden/>
              </w:rPr>
              <w:fldChar w:fldCharType="begin"/>
            </w:r>
            <w:r w:rsidR="00AA7CD0">
              <w:rPr>
                <w:noProof/>
                <w:webHidden/>
              </w:rPr>
              <w:instrText xml:space="preserve"> PAGEREF _Toc13497886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64E41AAD" w14:textId="15C0CBCA" w:rsidR="00AA7CD0" w:rsidRDefault="00DE2D9F">
          <w:pPr>
            <w:pStyle w:val="TOC2"/>
            <w:tabs>
              <w:tab w:val="left" w:pos="880"/>
              <w:tab w:val="right" w:leader="dot" w:pos="9736"/>
            </w:tabs>
            <w:rPr>
              <w:rFonts w:eastAsiaTheme="minorEastAsia"/>
              <w:noProof/>
              <w:lang w:eastAsia="en-IN"/>
            </w:rPr>
          </w:pPr>
          <w:hyperlink w:anchor="_Toc13497887" w:history="1">
            <w:r w:rsidR="00AA7CD0" w:rsidRPr="0026367B">
              <w:rPr>
                <w:rStyle w:val="Hyperlink"/>
                <w:noProof/>
              </w:rPr>
              <w:t>5.2</w:t>
            </w:r>
            <w:r w:rsidR="00AA7CD0">
              <w:rPr>
                <w:rFonts w:eastAsiaTheme="minorEastAsia"/>
                <w:noProof/>
                <w:lang w:eastAsia="en-IN"/>
              </w:rPr>
              <w:tab/>
            </w:r>
            <w:r w:rsidR="00AA7CD0" w:rsidRPr="0026367B">
              <w:rPr>
                <w:rStyle w:val="Hyperlink"/>
                <w:noProof/>
              </w:rPr>
              <w:t>Information Flow</w:t>
            </w:r>
            <w:r w:rsidR="00AA7CD0">
              <w:rPr>
                <w:noProof/>
                <w:webHidden/>
              </w:rPr>
              <w:tab/>
            </w:r>
            <w:r w:rsidR="00AA7CD0">
              <w:rPr>
                <w:noProof/>
                <w:webHidden/>
              </w:rPr>
              <w:fldChar w:fldCharType="begin"/>
            </w:r>
            <w:r w:rsidR="00AA7CD0">
              <w:rPr>
                <w:noProof/>
                <w:webHidden/>
              </w:rPr>
              <w:instrText xml:space="preserve"> PAGEREF _Toc13497887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1DE041E8" w14:textId="37C3EDF4" w:rsidR="00AA7CD0" w:rsidRDefault="00DE2D9F">
          <w:pPr>
            <w:pStyle w:val="TOC2"/>
            <w:tabs>
              <w:tab w:val="left" w:pos="880"/>
              <w:tab w:val="right" w:leader="dot" w:pos="9736"/>
            </w:tabs>
            <w:rPr>
              <w:rFonts w:eastAsiaTheme="minorEastAsia"/>
              <w:noProof/>
              <w:lang w:eastAsia="en-IN"/>
            </w:rPr>
          </w:pPr>
          <w:hyperlink w:anchor="_Toc13497888" w:history="1">
            <w:r w:rsidR="00AA7CD0" w:rsidRPr="0026367B">
              <w:rPr>
                <w:rStyle w:val="Hyperlink"/>
                <w:noProof/>
              </w:rPr>
              <w:t>5.3</w:t>
            </w:r>
            <w:r w:rsidR="00AA7CD0">
              <w:rPr>
                <w:rFonts w:eastAsiaTheme="minorEastAsia"/>
                <w:noProof/>
                <w:lang w:eastAsia="en-IN"/>
              </w:rPr>
              <w:tab/>
            </w:r>
            <w:r w:rsidR="00AA7CD0" w:rsidRPr="0026367B">
              <w:rPr>
                <w:rStyle w:val="Hyperlink"/>
                <w:noProof/>
              </w:rPr>
              <w:t>Architecture Diagram</w:t>
            </w:r>
            <w:r w:rsidR="00AA7CD0">
              <w:rPr>
                <w:noProof/>
                <w:webHidden/>
              </w:rPr>
              <w:tab/>
            </w:r>
            <w:r w:rsidR="00AA7CD0">
              <w:rPr>
                <w:noProof/>
                <w:webHidden/>
              </w:rPr>
              <w:fldChar w:fldCharType="begin"/>
            </w:r>
            <w:r w:rsidR="00AA7CD0">
              <w:rPr>
                <w:noProof/>
                <w:webHidden/>
              </w:rPr>
              <w:instrText xml:space="preserve"> PAGEREF _Toc13497888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3F4D19B4" w14:textId="62564EB4" w:rsidR="00AA7CD0" w:rsidRDefault="00DE2D9F">
          <w:pPr>
            <w:pStyle w:val="TOC3"/>
            <w:rPr>
              <w:rFonts w:eastAsiaTheme="minorEastAsia"/>
              <w:noProof/>
              <w:lang w:eastAsia="en-IN"/>
            </w:rPr>
          </w:pPr>
          <w:hyperlink w:anchor="_Toc13497889" w:history="1">
            <w:r w:rsidR="00AA7CD0" w:rsidRPr="0026367B">
              <w:rPr>
                <w:rStyle w:val="Hyperlink"/>
                <w:noProof/>
              </w:rPr>
              <w:t>5.3.1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_Toc13497889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0BDFDF9E" w14:textId="282DB825" w:rsidR="00AA7CD0" w:rsidRDefault="00DE2D9F">
          <w:pPr>
            <w:pStyle w:val="TOC3"/>
            <w:rPr>
              <w:rFonts w:eastAsiaTheme="minorEastAsia"/>
              <w:noProof/>
              <w:lang w:eastAsia="en-IN"/>
            </w:rPr>
          </w:pPr>
          <w:hyperlink w:anchor="_Toc13497890" w:history="1">
            <w:r w:rsidR="00AA7CD0" w:rsidRPr="0026367B">
              <w:rPr>
                <w:rStyle w:val="Hyperlink"/>
                <w:noProof/>
              </w:rPr>
              <w:t>5.3.2</w:t>
            </w:r>
            <w:r w:rsidR="00AA7CD0">
              <w:rPr>
                <w:rFonts w:eastAsiaTheme="minorEastAsia"/>
                <w:noProof/>
                <w:lang w:eastAsia="en-IN"/>
              </w:rPr>
              <w:tab/>
            </w:r>
            <w:r w:rsidR="00AA7CD0" w:rsidRPr="0026367B">
              <w:rPr>
                <w:rStyle w:val="Hyperlink"/>
                <w:noProof/>
              </w:rPr>
              <w:t>Business Services</w:t>
            </w:r>
            <w:r w:rsidR="00AA7CD0">
              <w:rPr>
                <w:noProof/>
                <w:webHidden/>
              </w:rPr>
              <w:tab/>
            </w:r>
            <w:r w:rsidR="00AA7CD0">
              <w:rPr>
                <w:noProof/>
                <w:webHidden/>
              </w:rPr>
              <w:fldChar w:fldCharType="begin"/>
            </w:r>
            <w:r w:rsidR="00AA7CD0">
              <w:rPr>
                <w:noProof/>
                <w:webHidden/>
              </w:rPr>
              <w:instrText xml:space="preserve"> PAGEREF _Toc13497890 \h </w:instrText>
            </w:r>
            <w:r w:rsidR="00AA7CD0">
              <w:rPr>
                <w:noProof/>
                <w:webHidden/>
              </w:rPr>
            </w:r>
            <w:r w:rsidR="00AA7CD0">
              <w:rPr>
                <w:noProof/>
                <w:webHidden/>
              </w:rPr>
              <w:fldChar w:fldCharType="separate"/>
            </w:r>
            <w:r w:rsidR="00AA7CD0">
              <w:rPr>
                <w:noProof/>
                <w:webHidden/>
              </w:rPr>
              <w:t>24</w:t>
            </w:r>
            <w:r w:rsidR="00AA7CD0">
              <w:rPr>
                <w:noProof/>
                <w:webHidden/>
              </w:rPr>
              <w:fldChar w:fldCharType="end"/>
            </w:r>
          </w:hyperlink>
        </w:p>
        <w:p w14:paraId="26925FFB" w14:textId="1E04A2F2" w:rsidR="00AA7CD0" w:rsidRDefault="00DE2D9F">
          <w:pPr>
            <w:pStyle w:val="TOC1"/>
            <w:tabs>
              <w:tab w:val="left" w:pos="440"/>
              <w:tab w:val="right" w:leader="dot" w:pos="9736"/>
            </w:tabs>
            <w:rPr>
              <w:rFonts w:eastAsiaTheme="minorEastAsia"/>
              <w:noProof/>
              <w:lang w:eastAsia="en-IN"/>
            </w:rPr>
          </w:pPr>
          <w:hyperlink w:anchor="_Toc13497891" w:history="1">
            <w:r w:rsidR="00AA7CD0" w:rsidRPr="0026367B">
              <w:rPr>
                <w:rStyle w:val="Hyperlink"/>
                <w:noProof/>
              </w:rPr>
              <w:t>6</w:t>
            </w:r>
            <w:r w:rsidR="00AA7CD0">
              <w:rPr>
                <w:rFonts w:eastAsiaTheme="minorEastAsia"/>
                <w:noProof/>
                <w:lang w:eastAsia="en-IN"/>
              </w:rPr>
              <w:tab/>
            </w:r>
            <w:r w:rsidR="00AA7CD0" w:rsidRPr="0026367B">
              <w:rPr>
                <w:rStyle w:val="Hyperlink"/>
                <w:noProof/>
              </w:rPr>
              <w:t>Framework/Infrastructural Components</w:t>
            </w:r>
            <w:r w:rsidR="00AA7CD0">
              <w:rPr>
                <w:noProof/>
                <w:webHidden/>
              </w:rPr>
              <w:tab/>
            </w:r>
            <w:r w:rsidR="00AA7CD0">
              <w:rPr>
                <w:noProof/>
                <w:webHidden/>
              </w:rPr>
              <w:fldChar w:fldCharType="begin"/>
            </w:r>
            <w:r w:rsidR="00AA7CD0">
              <w:rPr>
                <w:noProof/>
                <w:webHidden/>
              </w:rPr>
              <w:instrText xml:space="preserve"> PAGEREF _Toc13497891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5878E0C5" w14:textId="71D1A336" w:rsidR="00AA7CD0" w:rsidRDefault="00DE2D9F">
          <w:pPr>
            <w:pStyle w:val="TOC2"/>
            <w:tabs>
              <w:tab w:val="left" w:pos="880"/>
              <w:tab w:val="right" w:leader="dot" w:pos="9736"/>
            </w:tabs>
            <w:rPr>
              <w:rFonts w:eastAsiaTheme="minorEastAsia"/>
              <w:noProof/>
              <w:lang w:eastAsia="en-IN"/>
            </w:rPr>
          </w:pPr>
          <w:hyperlink w:anchor="_Toc13497892" w:history="1">
            <w:r w:rsidR="00AA7CD0" w:rsidRPr="0026367B">
              <w:rPr>
                <w:rStyle w:val="Hyperlink"/>
                <w:noProof/>
              </w:rPr>
              <w:t>6.1</w:t>
            </w:r>
            <w:r w:rsidR="00AA7CD0">
              <w:rPr>
                <w:rFonts w:eastAsiaTheme="minorEastAsia"/>
                <w:noProof/>
                <w:lang w:eastAsia="en-IN"/>
              </w:rPr>
              <w:tab/>
            </w:r>
            <w:r w:rsidR="00AA7CD0" w:rsidRPr="0026367B">
              <w:rPr>
                <w:rStyle w:val="Hyperlink"/>
                <w:noProof/>
              </w:rPr>
              <w:t>Logging</w:t>
            </w:r>
            <w:r w:rsidR="00AA7CD0">
              <w:rPr>
                <w:noProof/>
                <w:webHidden/>
              </w:rPr>
              <w:tab/>
            </w:r>
            <w:r w:rsidR="00AA7CD0">
              <w:rPr>
                <w:noProof/>
                <w:webHidden/>
              </w:rPr>
              <w:fldChar w:fldCharType="begin"/>
            </w:r>
            <w:r w:rsidR="00AA7CD0">
              <w:rPr>
                <w:noProof/>
                <w:webHidden/>
              </w:rPr>
              <w:instrText xml:space="preserve"> PAGEREF _Toc13497892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3053D570" w14:textId="06183D06" w:rsidR="00AA7CD0" w:rsidRDefault="00DE2D9F">
          <w:pPr>
            <w:pStyle w:val="TOC2"/>
            <w:tabs>
              <w:tab w:val="left" w:pos="880"/>
              <w:tab w:val="right" w:leader="dot" w:pos="9736"/>
            </w:tabs>
            <w:rPr>
              <w:rFonts w:eastAsiaTheme="minorEastAsia"/>
              <w:noProof/>
              <w:lang w:eastAsia="en-IN"/>
            </w:rPr>
          </w:pPr>
          <w:hyperlink w:anchor="_Toc13497893" w:history="1">
            <w:r w:rsidR="00AA7CD0" w:rsidRPr="0026367B">
              <w:rPr>
                <w:rStyle w:val="Hyperlink"/>
                <w:noProof/>
              </w:rPr>
              <w:t>6.2</w:t>
            </w:r>
            <w:r w:rsidR="00AA7CD0">
              <w:rPr>
                <w:rFonts w:eastAsiaTheme="minorEastAsia"/>
                <w:noProof/>
                <w:lang w:eastAsia="en-IN"/>
              </w:rPr>
              <w:tab/>
            </w:r>
            <w:r w:rsidR="00AA7CD0" w:rsidRPr="0026367B">
              <w:rPr>
                <w:rStyle w:val="Hyperlink"/>
                <w:noProof/>
              </w:rPr>
              <w:t>Kafka Stream Flow</w:t>
            </w:r>
            <w:r w:rsidR="00AA7CD0">
              <w:rPr>
                <w:noProof/>
                <w:webHidden/>
              </w:rPr>
              <w:tab/>
            </w:r>
            <w:r w:rsidR="00AA7CD0">
              <w:rPr>
                <w:noProof/>
                <w:webHidden/>
              </w:rPr>
              <w:fldChar w:fldCharType="begin"/>
            </w:r>
            <w:r w:rsidR="00AA7CD0">
              <w:rPr>
                <w:noProof/>
                <w:webHidden/>
              </w:rPr>
              <w:instrText xml:space="preserve"> PAGEREF _Toc13497893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B2FE46F" w14:textId="4C8AC58C" w:rsidR="00AA7CD0" w:rsidRDefault="00DE2D9F">
          <w:pPr>
            <w:pStyle w:val="TOC2"/>
            <w:tabs>
              <w:tab w:val="left" w:pos="880"/>
              <w:tab w:val="right" w:leader="dot" w:pos="9736"/>
            </w:tabs>
            <w:rPr>
              <w:rFonts w:eastAsiaTheme="minorEastAsia"/>
              <w:noProof/>
              <w:lang w:eastAsia="en-IN"/>
            </w:rPr>
          </w:pPr>
          <w:hyperlink w:anchor="_Toc13497894" w:history="1">
            <w:r w:rsidR="00AA7CD0" w:rsidRPr="0026367B">
              <w:rPr>
                <w:rStyle w:val="Hyperlink"/>
                <w:noProof/>
              </w:rPr>
              <w:t>6.3</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_Toc13497894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75B3963" w14:textId="401E2EBA" w:rsidR="00AA7CD0" w:rsidRDefault="00DE2D9F">
          <w:pPr>
            <w:pStyle w:val="TOC2"/>
            <w:tabs>
              <w:tab w:val="left" w:pos="880"/>
              <w:tab w:val="right" w:leader="dot" w:pos="9736"/>
            </w:tabs>
            <w:rPr>
              <w:rFonts w:eastAsiaTheme="minorEastAsia"/>
              <w:noProof/>
              <w:lang w:eastAsia="en-IN"/>
            </w:rPr>
          </w:pPr>
          <w:hyperlink w:anchor="_Toc13497895" w:history="1">
            <w:r w:rsidR="00AA7CD0" w:rsidRPr="0026367B">
              <w:rPr>
                <w:rStyle w:val="Hyperlink"/>
                <w:noProof/>
              </w:rPr>
              <w:t>6.4</w:t>
            </w:r>
            <w:r w:rsidR="00AA7CD0">
              <w:rPr>
                <w:rFonts w:eastAsiaTheme="minorEastAsia"/>
                <w:noProof/>
                <w:lang w:eastAsia="en-IN"/>
              </w:rPr>
              <w:tab/>
            </w:r>
            <w:r w:rsidR="00AA7CD0" w:rsidRPr="0026367B">
              <w:rPr>
                <w:rStyle w:val="Hyperlink"/>
                <w:noProof/>
              </w:rPr>
              <w:t>Exception Handling</w:t>
            </w:r>
            <w:r w:rsidR="00AA7CD0">
              <w:rPr>
                <w:noProof/>
                <w:webHidden/>
              </w:rPr>
              <w:tab/>
            </w:r>
            <w:r w:rsidR="00AA7CD0">
              <w:rPr>
                <w:noProof/>
                <w:webHidden/>
              </w:rPr>
              <w:fldChar w:fldCharType="begin"/>
            </w:r>
            <w:r w:rsidR="00AA7CD0">
              <w:rPr>
                <w:noProof/>
                <w:webHidden/>
              </w:rPr>
              <w:instrText xml:space="preserve"> PAGEREF _Toc13497895 \h </w:instrText>
            </w:r>
            <w:r w:rsidR="00AA7CD0">
              <w:rPr>
                <w:noProof/>
                <w:webHidden/>
              </w:rPr>
            </w:r>
            <w:r w:rsidR="00AA7CD0">
              <w:rPr>
                <w:noProof/>
                <w:webHidden/>
              </w:rPr>
              <w:fldChar w:fldCharType="separate"/>
            </w:r>
            <w:r w:rsidR="00AA7CD0">
              <w:rPr>
                <w:noProof/>
                <w:webHidden/>
              </w:rPr>
              <w:t>31</w:t>
            </w:r>
            <w:r w:rsidR="00AA7CD0">
              <w:rPr>
                <w:noProof/>
                <w:webHidden/>
              </w:rPr>
              <w:fldChar w:fldCharType="end"/>
            </w:r>
          </w:hyperlink>
        </w:p>
        <w:p w14:paraId="21B5543F" w14:textId="6D513DAD" w:rsidR="00AA7CD0" w:rsidRDefault="00DE2D9F">
          <w:pPr>
            <w:pStyle w:val="TOC2"/>
            <w:tabs>
              <w:tab w:val="left" w:pos="880"/>
              <w:tab w:val="right" w:leader="dot" w:pos="9736"/>
            </w:tabs>
            <w:rPr>
              <w:rFonts w:eastAsiaTheme="minorEastAsia"/>
              <w:noProof/>
              <w:lang w:eastAsia="en-IN"/>
            </w:rPr>
          </w:pPr>
          <w:hyperlink w:anchor="_Toc13497896" w:history="1">
            <w:r w:rsidR="00AA7CD0" w:rsidRPr="0026367B">
              <w:rPr>
                <w:rStyle w:val="Hyperlink"/>
                <w:noProof/>
              </w:rPr>
              <w:t>6.5</w:t>
            </w:r>
            <w:r w:rsidR="00AA7CD0">
              <w:rPr>
                <w:rFonts w:eastAsiaTheme="minorEastAsia"/>
                <w:noProof/>
                <w:lang w:eastAsia="en-IN"/>
              </w:rPr>
              <w:tab/>
            </w:r>
            <w:r w:rsidR="00AA7CD0" w:rsidRPr="0026367B">
              <w:rPr>
                <w:rStyle w:val="Hyperlink"/>
                <w:noProof/>
              </w:rPr>
              <w:t>Input Validation</w:t>
            </w:r>
            <w:r w:rsidR="00AA7CD0">
              <w:rPr>
                <w:noProof/>
                <w:webHidden/>
              </w:rPr>
              <w:tab/>
            </w:r>
            <w:r w:rsidR="00AA7CD0">
              <w:rPr>
                <w:noProof/>
                <w:webHidden/>
              </w:rPr>
              <w:fldChar w:fldCharType="begin"/>
            </w:r>
            <w:r w:rsidR="00AA7CD0">
              <w:rPr>
                <w:noProof/>
                <w:webHidden/>
              </w:rPr>
              <w:instrText xml:space="preserve"> PAGEREF _Toc13497896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46DC117" w14:textId="44FC6C97" w:rsidR="00AA7CD0" w:rsidRDefault="00DE2D9F">
          <w:pPr>
            <w:pStyle w:val="TOC2"/>
            <w:tabs>
              <w:tab w:val="left" w:pos="880"/>
              <w:tab w:val="right" w:leader="dot" w:pos="9736"/>
            </w:tabs>
            <w:rPr>
              <w:rFonts w:eastAsiaTheme="minorEastAsia"/>
              <w:noProof/>
              <w:lang w:eastAsia="en-IN"/>
            </w:rPr>
          </w:pPr>
          <w:hyperlink w:anchor="_Toc13497897" w:history="1">
            <w:r w:rsidR="00AA7CD0" w:rsidRPr="0026367B">
              <w:rPr>
                <w:rStyle w:val="Hyperlink"/>
                <w:noProof/>
              </w:rPr>
              <w:t>6.6</w:t>
            </w:r>
            <w:r w:rsidR="00AA7CD0">
              <w:rPr>
                <w:rFonts w:eastAsiaTheme="minorEastAsia"/>
                <w:noProof/>
                <w:lang w:eastAsia="en-IN"/>
              </w:rPr>
              <w:tab/>
            </w:r>
            <w:r w:rsidR="00AA7CD0" w:rsidRPr="0026367B">
              <w:rPr>
                <w:rStyle w:val="Hyperlink"/>
                <w:noProof/>
              </w:rPr>
              <w:t>Caching</w:t>
            </w:r>
            <w:r w:rsidR="00AA7CD0">
              <w:rPr>
                <w:noProof/>
                <w:webHidden/>
              </w:rPr>
              <w:tab/>
            </w:r>
            <w:r w:rsidR="00AA7CD0">
              <w:rPr>
                <w:noProof/>
                <w:webHidden/>
              </w:rPr>
              <w:fldChar w:fldCharType="begin"/>
            </w:r>
            <w:r w:rsidR="00AA7CD0">
              <w:rPr>
                <w:noProof/>
                <w:webHidden/>
              </w:rPr>
              <w:instrText xml:space="preserve"> PAGEREF _Toc13497897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1955EC8" w14:textId="1E679527" w:rsidR="00AA7CD0" w:rsidRDefault="00DE2D9F">
          <w:pPr>
            <w:pStyle w:val="TOC2"/>
            <w:tabs>
              <w:tab w:val="left" w:pos="880"/>
              <w:tab w:val="right" w:leader="dot" w:pos="9736"/>
            </w:tabs>
            <w:rPr>
              <w:rFonts w:eastAsiaTheme="minorEastAsia"/>
              <w:noProof/>
              <w:lang w:eastAsia="en-IN"/>
            </w:rPr>
          </w:pPr>
          <w:hyperlink w:anchor="_Toc13497898" w:history="1">
            <w:r w:rsidR="00AA7CD0" w:rsidRPr="0026367B">
              <w:rPr>
                <w:rStyle w:val="Hyperlink"/>
                <w:noProof/>
              </w:rPr>
              <w:t>6.7</w:t>
            </w:r>
            <w:r w:rsidR="00AA7CD0">
              <w:rPr>
                <w:rFonts w:eastAsiaTheme="minorEastAsia"/>
                <w:noProof/>
                <w:lang w:eastAsia="en-IN"/>
              </w:rPr>
              <w:tab/>
            </w:r>
            <w:r w:rsidR="00AA7CD0" w:rsidRPr="0026367B">
              <w:rPr>
                <w:rStyle w:val="Hyperlink"/>
                <w:noProof/>
              </w:rPr>
              <w:t>Dependency Injection</w:t>
            </w:r>
            <w:r w:rsidR="00AA7CD0">
              <w:rPr>
                <w:noProof/>
                <w:webHidden/>
              </w:rPr>
              <w:tab/>
            </w:r>
            <w:r w:rsidR="00AA7CD0">
              <w:rPr>
                <w:noProof/>
                <w:webHidden/>
              </w:rPr>
              <w:fldChar w:fldCharType="begin"/>
            </w:r>
            <w:r w:rsidR="00AA7CD0">
              <w:rPr>
                <w:noProof/>
                <w:webHidden/>
              </w:rPr>
              <w:instrText xml:space="preserve"> PAGEREF _Toc13497898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61E6D1" w14:textId="41A45B9D" w:rsidR="00AA7CD0" w:rsidRDefault="00DE2D9F">
          <w:pPr>
            <w:pStyle w:val="TOC2"/>
            <w:tabs>
              <w:tab w:val="left" w:pos="880"/>
              <w:tab w:val="right" w:leader="dot" w:pos="9736"/>
            </w:tabs>
            <w:rPr>
              <w:rFonts w:eastAsiaTheme="minorEastAsia"/>
              <w:noProof/>
              <w:lang w:eastAsia="en-IN"/>
            </w:rPr>
          </w:pPr>
          <w:hyperlink w:anchor="_Toc13497899" w:history="1">
            <w:r w:rsidR="00AA7CD0" w:rsidRPr="0026367B">
              <w:rPr>
                <w:rStyle w:val="Hyperlink"/>
                <w:noProof/>
              </w:rPr>
              <w:t>6.8</w:t>
            </w:r>
            <w:r w:rsidR="00AA7CD0">
              <w:rPr>
                <w:rFonts w:eastAsiaTheme="minorEastAsia"/>
                <w:noProof/>
                <w:lang w:eastAsia="en-IN"/>
              </w:rPr>
              <w:tab/>
            </w:r>
            <w:r w:rsidR="00AA7CD0" w:rsidRPr="0026367B">
              <w:rPr>
                <w:rStyle w:val="Hyperlink"/>
                <w:noProof/>
              </w:rPr>
              <w:t>Data Access</w:t>
            </w:r>
            <w:r w:rsidR="00AA7CD0">
              <w:rPr>
                <w:noProof/>
                <w:webHidden/>
              </w:rPr>
              <w:tab/>
            </w:r>
            <w:r w:rsidR="00AA7CD0">
              <w:rPr>
                <w:noProof/>
                <w:webHidden/>
              </w:rPr>
              <w:fldChar w:fldCharType="begin"/>
            </w:r>
            <w:r w:rsidR="00AA7CD0">
              <w:rPr>
                <w:noProof/>
                <w:webHidden/>
              </w:rPr>
              <w:instrText xml:space="preserve"> PAGEREF _Toc13497899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38E09055" w14:textId="46BF5366" w:rsidR="00AA7CD0" w:rsidRDefault="00DE2D9F">
          <w:pPr>
            <w:pStyle w:val="TOC2"/>
            <w:tabs>
              <w:tab w:val="left" w:pos="880"/>
              <w:tab w:val="right" w:leader="dot" w:pos="9736"/>
            </w:tabs>
            <w:rPr>
              <w:rFonts w:eastAsiaTheme="minorEastAsia"/>
              <w:noProof/>
              <w:lang w:eastAsia="en-IN"/>
            </w:rPr>
          </w:pPr>
          <w:hyperlink w:anchor="_Toc13497900" w:history="1">
            <w:r w:rsidR="00AA7CD0" w:rsidRPr="0026367B">
              <w:rPr>
                <w:rStyle w:val="Hyperlink"/>
                <w:noProof/>
              </w:rPr>
              <w:t>6.9</w:t>
            </w:r>
            <w:r w:rsidR="00AA7CD0">
              <w:rPr>
                <w:rFonts w:eastAsiaTheme="minorEastAsia"/>
                <w:noProof/>
                <w:lang w:eastAsia="en-IN"/>
              </w:rPr>
              <w:tab/>
            </w:r>
            <w:r w:rsidR="00AA7CD0" w:rsidRPr="0026367B">
              <w:rPr>
                <w:rStyle w:val="Hyperlink"/>
                <w:noProof/>
              </w:rPr>
              <w:t>Data Transfer between Layers</w:t>
            </w:r>
            <w:r w:rsidR="00AA7CD0">
              <w:rPr>
                <w:noProof/>
                <w:webHidden/>
              </w:rPr>
              <w:tab/>
            </w:r>
            <w:r w:rsidR="00AA7CD0">
              <w:rPr>
                <w:noProof/>
                <w:webHidden/>
              </w:rPr>
              <w:fldChar w:fldCharType="begin"/>
            </w:r>
            <w:r w:rsidR="00AA7CD0">
              <w:rPr>
                <w:noProof/>
                <w:webHidden/>
              </w:rPr>
              <w:instrText xml:space="preserve"> PAGEREF _Toc13497900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0DCD65" w14:textId="4309F644" w:rsidR="00AA7CD0" w:rsidRDefault="00DE2D9F">
          <w:pPr>
            <w:pStyle w:val="TOC2"/>
            <w:tabs>
              <w:tab w:val="left" w:pos="880"/>
              <w:tab w:val="right" w:leader="dot" w:pos="9736"/>
            </w:tabs>
            <w:rPr>
              <w:rFonts w:eastAsiaTheme="minorEastAsia"/>
              <w:noProof/>
              <w:lang w:eastAsia="en-IN"/>
            </w:rPr>
          </w:pPr>
          <w:hyperlink w:anchor="_Toc13497901" w:history="1">
            <w:r w:rsidR="00AA7CD0" w:rsidRPr="0026367B">
              <w:rPr>
                <w:rStyle w:val="Hyperlink"/>
                <w:noProof/>
              </w:rPr>
              <w:t>6.10</w:t>
            </w:r>
            <w:r w:rsidR="00AA7CD0">
              <w:rPr>
                <w:rFonts w:eastAsiaTheme="minorEastAsia"/>
                <w:noProof/>
                <w:lang w:eastAsia="en-IN"/>
              </w:rPr>
              <w:tab/>
            </w:r>
            <w:r w:rsidR="00AA7CD0" w:rsidRPr="0026367B">
              <w:rPr>
                <w:rStyle w:val="Hyperlink"/>
                <w:noProof/>
              </w:rPr>
              <w:t>Test Cases</w:t>
            </w:r>
            <w:r w:rsidR="00AA7CD0">
              <w:rPr>
                <w:noProof/>
                <w:webHidden/>
              </w:rPr>
              <w:tab/>
            </w:r>
            <w:r w:rsidR="00AA7CD0">
              <w:rPr>
                <w:noProof/>
                <w:webHidden/>
              </w:rPr>
              <w:fldChar w:fldCharType="begin"/>
            </w:r>
            <w:r w:rsidR="00AA7CD0">
              <w:rPr>
                <w:noProof/>
                <w:webHidden/>
              </w:rPr>
              <w:instrText xml:space="preserve"> PAGEREF _Toc13497901 \h </w:instrText>
            </w:r>
            <w:r w:rsidR="00AA7CD0">
              <w:rPr>
                <w:noProof/>
                <w:webHidden/>
              </w:rPr>
            </w:r>
            <w:r w:rsidR="00AA7CD0">
              <w:rPr>
                <w:noProof/>
                <w:webHidden/>
              </w:rPr>
              <w:fldChar w:fldCharType="separate"/>
            </w:r>
            <w:r w:rsidR="00AA7CD0">
              <w:rPr>
                <w:noProof/>
                <w:webHidden/>
              </w:rPr>
              <w:t>34</w:t>
            </w:r>
            <w:r w:rsidR="00AA7CD0">
              <w:rPr>
                <w:noProof/>
                <w:webHidden/>
              </w:rPr>
              <w:fldChar w:fldCharType="end"/>
            </w:r>
          </w:hyperlink>
        </w:p>
        <w:p w14:paraId="1E8D5E3B" w14:textId="167D0EBC" w:rsidR="00AA7CD0" w:rsidRDefault="00DE2D9F">
          <w:pPr>
            <w:pStyle w:val="TOC2"/>
            <w:tabs>
              <w:tab w:val="left" w:pos="880"/>
              <w:tab w:val="right" w:leader="dot" w:pos="9736"/>
            </w:tabs>
            <w:rPr>
              <w:rFonts w:eastAsiaTheme="minorEastAsia"/>
              <w:noProof/>
              <w:lang w:eastAsia="en-IN"/>
            </w:rPr>
          </w:pPr>
          <w:hyperlink w:anchor="_Toc13497902" w:history="1">
            <w:r w:rsidR="00AA7CD0" w:rsidRPr="0026367B">
              <w:rPr>
                <w:rStyle w:val="Hyperlink"/>
                <w:noProof/>
              </w:rPr>
              <w:t>6.11</w:t>
            </w:r>
            <w:r w:rsidR="00AA7CD0">
              <w:rPr>
                <w:rFonts w:eastAsiaTheme="minorEastAsia"/>
                <w:noProof/>
                <w:lang w:eastAsia="en-IN"/>
              </w:rPr>
              <w:tab/>
            </w:r>
            <w:r w:rsidR="00AA7CD0" w:rsidRPr="0026367B">
              <w:rPr>
                <w:rStyle w:val="Hyperlink"/>
                <w:noProof/>
              </w:rPr>
              <w:t>Client-Side Frameworks</w:t>
            </w:r>
            <w:r w:rsidR="00AA7CD0">
              <w:rPr>
                <w:noProof/>
                <w:webHidden/>
              </w:rPr>
              <w:tab/>
            </w:r>
            <w:r w:rsidR="00AA7CD0">
              <w:rPr>
                <w:noProof/>
                <w:webHidden/>
              </w:rPr>
              <w:fldChar w:fldCharType="begin"/>
            </w:r>
            <w:r w:rsidR="00AA7CD0">
              <w:rPr>
                <w:noProof/>
                <w:webHidden/>
              </w:rPr>
              <w:instrText xml:space="preserve"> PAGEREF _Toc13497902 \h </w:instrText>
            </w:r>
            <w:r w:rsidR="00AA7CD0">
              <w:rPr>
                <w:noProof/>
                <w:webHidden/>
              </w:rPr>
            </w:r>
            <w:r w:rsidR="00AA7CD0">
              <w:rPr>
                <w:noProof/>
                <w:webHidden/>
              </w:rPr>
              <w:fldChar w:fldCharType="separate"/>
            </w:r>
            <w:r w:rsidR="00AA7CD0">
              <w:rPr>
                <w:noProof/>
                <w:webHidden/>
              </w:rPr>
              <w:t>35</w:t>
            </w:r>
            <w:r w:rsidR="00AA7CD0">
              <w:rPr>
                <w:noProof/>
                <w:webHidden/>
              </w:rPr>
              <w:fldChar w:fldCharType="end"/>
            </w:r>
          </w:hyperlink>
        </w:p>
        <w:p w14:paraId="3064BC4D" w14:textId="4D91AD59" w:rsidR="00AA7CD0" w:rsidRDefault="00DE2D9F">
          <w:pPr>
            <w:pStyle w:val="TOC1"/>
            <w:tabs>
              <w:tab w:val="left" w:pos="440"/>
              <w:tab w:val="right" w:leader="dot" w:pos="9736"/>
            </w:tabs>
            <w:rPr>
              <w:rFonts w:eastAsiaTheme="minorEastAsia"/>
              <w:noProof/>
              <w:lang w:eastAsia="en-IN"/>
            </w:rPr>
          </w:pPr>
          <w:hyperlink w:anchor="_Toc13497903" w:history="1">
            <w:r w:rsidR="00AA7CD0" w:rsidRPr="0026367B">
              <w:rPr>
                <w:rStyle w:val="Hyperlink"/>
                <w:noProof/>
              </w:rPr>
              <w:t>7</w:t>
            </w:r>
            <w:r w:rsidR="00AA7CD0">
              <w:rPr>
                <w:rFonts w:eastAsiaTheme="minorEastAsia"/>
                <w:noProof/>
                <w:lang w:eastAsia="en-IN"/>
              </w:rPr>
              <w:tab/>
            </w:r>
            <w:r w:rsidR="00AA7CD0" w:rsidRPr="0026367B">
              <w:rPr>
                <w:rStyle w:val="Hyperlink"/>
                <w:noProof/>
              </w:rPr>
              <w:t>Integration (External Systems) Architecture</w:t>
            </w:r>
            <w:r w:rsidR="00AA7CD0">
              <w:rPr>
                <w:noProof/>
                <w:webHidden/>
              </w:rPr>
              <w:tab/>
            </w:r>
            <w:r w:rsidR="00AA7CD0">
              <w:rPr>
                <w:noProof/>
                <w:webHidden/>
              </w:rPr>
              <w:fldChar w:fldCharType="begin"/>
            </w:r>
            <w:r w:rsidR="00AA7CD0">
              <w:rPr>
                <w:noProof/>
                <w:webHidden/>
              </w:rPr>
              <w:instrText xml:space="preserve"> PAGEREF _Toc13497903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9898A9" w14:textId="1FA7428D" w:rsidR="00AA7CD0" w:rsidRDefault="00DE2D9F">
          <w:pPr>
            <w:pStyle w:val="TOC2"/>
            <w:tabs>
              <w:tab w:val="left" w:pos="880"/>
              <w:tab w:val="right" w:leader="dot" w:pos="9736"/>
            </w:tabs>
            <w:rPr>
              <w:rFonts w:eastAsiaTheme="minorEastAsia"/>
              <w:noProof/>
              <w:lang w:eastAsia="en-IN"/>
            </w:rPr>
          </w:pPr>
          <w:hyperlink w:anchor="_Toc13497904" w:history="1">
            <w:r w:rsidR="00AA7CD0" w:rsidRPr="0026367B">
              <w:rPr>
                <w:rStyle w:val="Hyperlink"/>
                <w:noProof/>
              </w:rPr>
              <w:t>7.1</w:t>
            </w:r>
            <w:r w:rsidR="00AA7CD0">
              <w:rPr>
                <w:rFonts w:eastAsiaTheme="minorEastAsia"/>
                <w:noProof/>
                <w:lang w:eastAsia="en-IN"/>
              </w:rPr>
              <w:tab/>
            </w:r>
            <w:r w:rsidR="00AA7CD0" w:rsidRPr="0026367B">
              <w:rPr>
                <w:rStyle w:val="Hyperlink"/>
                <w:noProof/>
              </w:rPr>
              <w:t>Document Store integration via Document Service</w:t>
            </w:r>
            <w:r w:rsidR="00AA7CD0">
              <w:rPr>
                <w:noProof/>
                <w:webHidden/>
              </w:rPr>
              <w:tab/>
            </w:r>
            <w:r w:rsidR="00AA7CD0">
              <w:rPr>
                <w:noProof/>
                <w:webHidden/>
              </w:rPr>
              <w:fldChar w:fldCharType="begin"/>
            </w:r>
            <w:r w:rsidR="00AA7CD0">
              <w:rPr>
                <w:noProof/>
                <w:webHidden/>
              </w:rPr>
              <w:instrText xml:space="preserve"> PAGEREF _Toc13497904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30255833" w14:textId="7FE162C9" w:rsidR="00AA7CD0" w:rsidRDefault="00DE2D9F">
          <w:pPr>
            <w:pStyle w:val="TOC2"/>
            <w:tabs>
              <w:tab w:val="left" w:pos="880"/>
              <w:tab w:val="right" w:leader="dot" w:pos="9736"/>
            </w:tabs>
            <w:rPr>
              <w:rFonts w:eastAsiaTheme="minorEastAsia"/>
              <w:noProof/>
              <w:lang w:eastAsia="en-IN"/>
            </w:rPr>
          </w:pPr>
          <w:hyperlink w:anchor="_Toc13497905" w:history="1">
            <w:r w:rsidR="00AA7CD0" w:rsidRPr="0026367B">
              <w:rPr>
                <w:rStyle w:val="Hyperlink"/>
                <w:noProof/>
              </w:rPr>
              <w:t>7.2</w:t>
            </w:r>
            <w:r w:rsidR="00AA7CD0">
              <w:rPr>
                <w:rFonts w:eastAsiaTheme="minorEastAsia"/>
                <w:noProof/>
                <w:lang w:eastAsia="en-IN"/>
              </w:rPr>
              <w:tab/>
            </w:r>
            <w:r w:rsidR="00AA7CD0" w:rsidRPr="0026367B">
              <w:rPr>
                <w:rStyle w:val="Hyperlink"/>
                <w:noProof/>
              </w:rPr>
              <w:t>External money transfer integration via Transaction Service</w:t>
            </w:r>
            <w:r w:rsidR="00AA7CD0">
              <w:rPr>
                <w:noProof/>
                <w:webHidden/>
              </w:rPr>
              <w:tab/>
            </w:r>
            <w:r w:rsidR="00AA7CD0">
              <w:rPr>
                <w:noProof/>
                <w:webHidden/>
              </w:rPr>
              <w:fldChar w:fldCharType="begin"/>
            </w:r>
            <w:r w:rsidR="00AA7CD0">
              <w:rPr>
                <w:noProof/>
                <w:webHidden/>
              </w:rPr>
              <w:instrText xml:space="preserve"> PAGEREF _Toc13497905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B556F9" w14:textId="30BCBA09" w:rsidR="00AA7CD0" w:rsidRDefault="00DE2D9F">
          <w:pPr>
            <w:pStyle w:val="TOC2"/>
            <w:tabs>
              <w:tab w:val="left" w:pos="880"/>
              <w:tab w:val="right" w:leader="dot" w:pos="9736"/>
            </w:tabs>
            <w:rPr>
              <w:rFonts w:eastAsiaTheme="minorEastAsia"/>
              <w:noProof/>
              <w:lang w:eastAsia="en-IN"/>
            </w:rPr>
          </w:pPr>
          <w:hyperlink w:anchor="_Toc13497906" w:history="1">
            <w:r w:rsidR="00AA7CD0" w:rsidRPr="0026367B">
              <w:rPr>
                <w:rStyle w:val="Hyperlink"/>
                <w:noProof/>
              </w:rPr>
              <w:t>7.3</w:t>
            </w:r>
            <w:r w:rsidR="00AA7CD0">
              <w:rPr>
                <w:rFonts w:eastAsiaTheme="minorEastAsia"/>
                <w:noProof/>
                <w:lang w:eastAsia="en-IN"/>
              </w:rPr>
              <w:tab/>
            </w:r>
            <w:r w:rsidR="00AA7CD0" w:rsidRPr="0026367B">
              <w:rPr>
                <w:rStyle w:val="Hyperlink"/>
                <w:noProof/>
              </w:rPr>
              <w:t>SMS &amp; Email notifications via Notification Service</w:t>
            </w:r>
            <w:r w:rsidR="00AA7CD0">
              <w:rPr>
                <w:noProof/>
                <w:webHidden/>
              </w:rPr>
              <w:tab/>
            </w:r>
            <w:r w:rsidR="00AA7CD0">
              <w:rPr>
                <w:noProof/>
                <w:webHidden/>
              </w:rPr>
              <w:fldChar w:fldCharType="begin"/>
            </w:r>
            <w:r w:rsidR="00AA7CD0">
              <w:rPr>
                <w:noProof/>
                <w:webHidden/>
              </w:rPr>
              <w:instrText xml:space="preserve"> PAGEREF _Toc13497906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7ED65C01" w14:textId="216AE7C2" w:rsidR="00AA7CD0" w:rsidRDefault="00DE2D9F">
          <w:pPr>
            <w:pStyle w:val="TOC1"/>
            <w:tabs>
              <w:tab w:val="left" w:pos="440"/>
              <w:tab w:val="right" w:leader="dot" w:pos="9736"/>
            </w:tabs>
            <w:rPr>
              <w:rFonts w:eastAsiaTheme="minorEastAsia"/>
              <w:noProof/>
              <w:lang w:eastAsia="en-IN"/>
            </w:rPr>
          </w:pPr>
          <w:hyperlink w:anchor="_Toc13497907" w:history="1">
            <w:r w:rsidR="00AA7CD0" w:rsidRPr="0026367B">
              <w:rPr>
                <w:rStyle w:val="Hyperlink"/>
                <w:noProof/>
              </w:rPr>
              <w:t>8</w:t>
            </w:r>
            <w:r w:rsidR="00AA7CD0">
              <w:rPr>
                <w:rFonts w:eastAsiaTheme="minorEastAsia"/>
                <w:noProof/>
                <w:lang w:eastAsia="en-IN"/>
              </w:rPr>
              <w:tab/>
            </w:r>
            <w:r w:rsidR="00AA7CD0" w:rsidRPr="0026367B">
              <w:rPr>
                <w:rStyle w:val="Hyperlink"/>
                <w:noProof/>
              </w:rPr>
              <w:t>Deployment Architecture</w:t>
            </w:r>
            <w:r w:rsidR="00AA7CD0">
              <w:rPr>
                <w:noProof/>
                <w:webHidden/>
              </w:rPr>
              <w:tab/>
            </w:r>
            <w:r w:rsidR="00AA7CD0">
              <w:rPr>
                <w:noProof/>
                <w:webHidden/>
              </w:rPr>
              <w:fldChar w:fldCharType="begin"/>
            </w:r>
            <w:r w:rsidR="00AA7CD0">
              <w:rPr>
                <w:noProof/>
                <w:webHidden/>
              </w:rPr>
              <w:instrText xml:space="preserve"> PAGEREF _Toc13497907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0094927F" w14:textId="67F78C33" w:rsidR="00AA7CD0" w:rsidRDefault="00DE2D9F">
          <w:pPr>
            <w:pStyle w:val="TOC2"/>
            <w:tabs>
              <w:tab w:val="left" w:pos="880"/>
              <w:tab w:val="right" w:leader="dot" w:pos="9736"/>
            </w:tabs>
            <w:rPr>
              <w:rFonts w:eastAsiaTheme="minorEastAsia"/>
              <w:noProof/>
              <w:lang w:eastAsia="en-IN"/>
            </w:rPr>
          </w:pPr>
          <w:hyperlink w:anchor="_Toc13497908" w:history="1">
            <w:r w:rsidR="00AA7CD0" w:rsidRPr="0026367B">
              <w:rPr>
                <w:rStyle w:val="Hyperlink"/>
                <w:noProof/>
              </w:rPr>
              <w:t>8.1</w:t>
            </w:r>
            <w:r w:rsidR="00AA7CD0">
              <w:rPr>
                <w:rFonts w:eastAsiaTheme="minorEastAsia"/>
                <w:noProof/>
                <w:lang w:eastAsia="en-IN"/>
              </w:rPr>
              <w:tab/>
            </w:r>
            <w:r w:rsidR="00AA7CD0" w:rsidRPr="0026367B">
              <w:rPr>
                <w:rStyle w:val="Hyperlink"/>
                <w:noProof/>
              </w:rPr>
              <w:t>Deployment Components</w:t>
            </w:r>
            <w:r w:rsidR="00AA7CD0">
              <w:rPr>
                <w:noProof/>
                <w:webHidden/>
              </w:rPr>
              <w:tab/>
            </w:r>
            <w:r w:rsidR="00AA7CD0">
              <w:rPr>
                <w:noProof/>
                <w:webHidden/>
              </w:rPr>
              <w:fldChar w:fldCharType="begin"/>
            </w:r>
            <w:r w:rsidR="00AA7CD0">
              <w:rPr>
                <w:noProof/>
                <w:webHidden/>
              </w:rPr>
              <w:instrText xml:space="preserve"> PAGEREF _Toc13497908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5EC4B6A0" w14:textId="51C07207" w:rsidR="00AA7CD0" w:rsidRDefault="00DE2D9F">
          <w:pPr>
            <w:pStyle w:val="TOC2"/>
            <w:tabs>
              <w:tab w:val="left" w:pos="880"/>
              <w:tab w:val="right" w:leader="dot" w:pos="9736"/>
            </w:tabs>
            <w:rPr>
              <w:rFonts w:eastAsiaTheme="minorEastAsia"/>
              <w:noProof/>
              <w:lang w:eastAsia="en-IN"/>
            </w:rPr>
          </w:pPr>
          <w:hyperlink w:anchor="_Toc13497909" w:history="1">
            <w:r w:rsidR="00AA7CD0" w:rsidRPr="0026367B">
              <w:rPr>
                <w:rStyle w:val="Hyperlink"/>
                <w:noProof/>
              </w:rPr>
              <w:t>8.2</w:t>
            </w:r>
            <w:r w:rsidR="00AA7CD0">
              <w:rPr>
                <w:rFonts w:eastAsiaTheme="minorEastAsia"/>
                <w:noProof/>
                <w:lang w:eastAsia="en-IN"/>
              </w:rPr>
              <w:tab/>
            </w:r>
            <w:r w:rsidR="00AA7CD0" w:rsidRPr="0026367B">
              <w:rPr>
                <w:rStyle w:val="Hyperlink"/>
                <w:noProof/>
              </w:rPr>
              <w:t>Deployment Diagram - Services</w:t>
            </w:r>
            <w:r w:rsidR="00AA7CD0">
              <w:rPr>
                <w:noProof/>
                <w:webHidden/>
              </w:rPr>
              <w:tab/>
            </w:r>
            <w:r w:rsidR="00AA7CD0">
              <w:rPr>
                <w:noProof/>
                <w:webHidden/>
              </w:rPr>
              <w:fldChar w:fldCharType="begin"/>
            </w:r>
            <w:r w:rsidR="00AA7CD0">
              <w:rPr>
                <w:noProof/>
                <w:webHidden/>
              </w:rPr>
              <w:instrText xml:space="preserve"> PAGEREF _Toc13497909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3B9F0393" w14:textId="5B9020DE" w:rsidR="00AA7CD0" w:rsidRDefault="00DE2D9F">
          <w:pPr>
            <w:pStyle w:val="TOC2"/>
            <w:tabs>
              <w:tab w:val="left" w:pos="880"/>
              <w:tab w:val="right" w:leader="dot" w:pos="9736"/>
            </w:tabs>
            <w:rPr>
              <w:rFonts w:eastAsiaTheme="minorEastAsia"/>
              <w:noProof/>
              <w:lang w:eastAsia="en-IN"/>
            </w:rPr>
          </w:pPr>
          <w:hyperlink w:anchor="_Toc13497910" w:history="1">
            <w:r w:rsidR="00AA7CD0" w:rsidRPr="0026367B">
              <w:rPr>
                <w:rStyle w:val="Hyperlink"/>
                <w:noProof/>
              </w:rPr>
              <w:t>8.3</w:t>
            </w:r>
            <w:r w:rsidR="00AA7CD0">
              <w:rPr>
                <w:rFonts w:eastAsiaTheme="minorEastAsia"/>
                <w:noProof/>
                <w:lang w:eastAsia="en-IN"/>
              </w:rPr>
              <w:tab/>
            </w:r>
            <w:r w:rsidR="00AA7CD0" w:rsidRPr="0026367B">
              <w:rPr>
                <w:rStyle w:val="Hyperlink"/>
                <w:noProof/>
              </w:rPr>
              <w:t>Deployment Environments</w:t>
            </w:r>
            <w:r w:rsidR="00AA7CD0">
              <w:rPr>
                <w:noProof/>
                <w:webHidden/>
              </w:rPr>
              <w:tab/>
            </w:r>
            <w:r w:rsidR="00AA7CD0">
              <w:rPr>
                <w:noProof/>
                <w:webHidden/>
              </w:rPr>
              <w:fldChar w:fldCharType="begin"/>
            </w:r>
            <w:r w:rsidR="00AA7CD0">
              <w:rPr>
                <w:noProof/>
                <w:webHidden/>
              </w:rPr>
              <w:instrText xml:space="preserve"> PAGEREF _Toc13497910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5E58EF79" w14:textId="763F7F05" w:rsidR="00AA7CD0" w:rsidRDefault="00DE2D9F">
          <w:pPr>
            <w:pStyle w:val="TOC1"/>
            <w:tabs>
              <w:tab w:val="left" w:pos="440"/>
              <w:tab w:val="right" w:leader="dot" w:pos="9736"/>
            </w:tabs>
            <w:rPr>
              <w:rFonts w:eastAsiaTheme="minorEastAsia"/>
              <w:noProof/>
              <w:lang w:eastAsia="en-IN"/>
            </w:rPr>
          </w:pPr>
          <w:hyperlink w:anchor="_Toc13497911" w:history="1">
            <w:r w:rsidR="00AA7CD0" w:rsidRPr="0026367B">
              <w:rPr>
                <w:rStyle w:val="Hyperlink"/>
                <w:noProof/>
              </w:rPr>
              <w:t>9</w:t>
            </w:r>
            <w:r w:rsidR="00AA7CD0">
              <w:rPr>
                <w:rFonts w:eastAsiaTheme="minorEastAsia"/>
                <w:noProof/>
                <w:lang w:eastAsia="en-IN"/>
              </w:rPr>
              <w:tab/>
            </w:r>
            <w:r w:rsidR="00AA7CD0" w:rsidRPr="0026367B">
              <w:rPr>
                <w:rStyle w:val="Hyperlink"/>
                <w:noProof/>
              </w:rPr>
              <w:t>Glossary</w:t>
            </w:r>
            <w:r w:rsidR="00AA7CD0">
              <w:rPr>
                <w:noProof/>
                <w:webHidden/>
              </w:rPr>
              <w:tab/>
            </w:r>
            <w:r w:rsidR="00AA7CD0">
              <w:rPr>
                <w:noProof/>
                <w:webHidden/>
              </w:rPr>
              <w:fldChar w:fldCharType="begin"/>
            </w:r>
            <w:r w:rsidR="00AA7CD0">
              <w:rPr>
                <w:noProof/>
                <w:webHidden/>
              </w:rPr>
              <w:instrText xml:space="preserve"> PAGEREF _Toc13497911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4E7E354" w14:textId="4FD76EDF" w:rsidR="00AA7CD0" w:rsidRDefault="00DE2D9F">
          <w:pPr>
            <w:pStyle w:val="TOC2"/>
            <w:tabs>
              <w:tab w:val="left" w:pos="880"/>
              <w:tab w:val="right" w:leader="dot" w:pos="9736"/>
            </w:tabs>
            <w:rPr>
              <w:rFonts w:eastAsiaTheme="minorEastAsia"/>
              <w:noProof/>
              <w:lang w:eastAsia="en-IN"/>
            </w:rPr>
          </w:pPr>
          <w:hyperlink w:anchor="_Toc13497912" w:history="1">
            <w:r w:rsidR="00AA7CD0" w:rsidRPr="0026367B">
              <w:rPr>
                <w:rStyle w:val="Hyperlink"/>
                <w:noProof/>
              </w:rPr>
              <w:t>9.1</w:t>
            </w:r>
            <w:r w:rsidR="00AA7CD0">
              <w:rPr>
                <w:rFonts w:eastAsiaTheme="minorEastAsia"/>
                <w:noProof/>
                <w:lang w:eastAsia="en-IN"/>
              </w:rPr>
              <w:tab/>
            </w:r>
            <w:r w:rsidR="00AA7CD0" w:rsidRPr="0026367B">
              <w:rPr>
                <w:rStyle w:val="Hyperlink"/>
                <w:noProof/>
              </w:rPr>
              <w:t>Requirements Traceability Matrix</w:t>
            </w:r>
            <w:r w:rsidR="00AA7CD0">
              <w:rPr>
                <w:noProof/>
                <w:webHidden/>
              </w:rPr>
              <w:tab/>
            </w:r>
            <w:r w:rsidR="00AA7CD0">
              <w:rPr>
                <w:noProof/>
                <w:webHidden/>
              </w:rPr>
              <w:fldChar w:fldCharType="begin"/>
            </w:r>
            <w:r w:rsidR="00AA7CD0">
              <w:rPr>
                <w:noProof/>
                <w:webHidden/>
              </w:rPr>
              <w:instrText xml:space="preserve"> PAGEREF _Toc13497912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F08D659" w14:textId="078DDB96" w:rsidR="00AA7CD0" w:rsidRDefault="00DE2D9F">
          <w:pPr>
            <w:pStyle w:val="TOC2"/>
            <w:tabs>
              <w:tab w:val="left" w:pos="880"/>
              <w:tab w:val="right" w:leader="dot" w:pos="9736"/>
            </w:tabs>
            <w:rPr>
              <w:rFonts w:eastAsiaTheme="minorEastAsia"/>
              <w:noProof/>
              <w:lang w:eastAsia="en-IN"/>
            </w:rPr>
          </w:pPr>
          <w:hyperlink w:anchor="_Toc13497913" w:history="1">
            <w:r w:rsidR="00AA7CD0" w:rsidRPr="0026367B">
              <w:rPr>
                <w:rStyle w:val="Hyperlink"/>
                <w:noProof/>
              </w:rPr>
              <w:t>9.2</w:t>
            </w:r>
            <w:r w:rsidR="00AA7CD0">
              <w:rPr>
                <w:rFonts w:eastAsiaTheme="minorEastAsia"/>
                <w:noProof/>
                <w:lang w:eastAsia="en-IN"/>
              </w:rPr>
              <w:tab/>
            </w:r>
            <w:r w:rsidR="00AA7CD0" w:rsidRPr="0026367B">
              <w:rPr>
                <w:rStyle w:val="Hyperlink"/>
                <w:noProof/>
              </w:rPr>
              <w:t>Technology POCs</w:t>
            </w:r>
            <w:r w:rsidR="00AA7CD0">
              <w:rPr>
                <w:noProof/>
                <w:webHidden/>
              </w:rPr>
              <w:tab/>
            </w:r>
            <w:r w:rsidR="00AA7CD0">
              <w:rPr>
                <w:noProof/>
                <w:webHidden/>
              </w:rPr>
              <w:fldChar w:fldCharType="begin"/>
            </w:r>
            <w:r w:rsidR="00AA7CD0">
              <w:rPr>
                <w:noProof/>
                <w:webHidden/>
              </w:rPr>
              <w:instrText xml:space="preserve"> PAGEREF _Toc13497913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3113DD17" w14:textId="15D930DF" w:rsidR="00AA7CD0" w:rsidRDefault="00DE2D9F">
          <w:pPr>
            <w:pStyle w:val="TOC3"/>
            <w:rPr>
              <w:rFonts w:eastAsiaTheme="minorEastAsia"/>
              <w:noProof/>
              <w:lang w:eastAsia="en-IN"/>
            </w:rPr>
          </w:pPr>
          <w:hyperlink w:anchor="_Toc13497914" w:history="1">
            <w:r w:rsidR="00AA7CD0" w:rsidRPr="0026367B">
              <w:rPr>
                <w:rStyle w:val="Hyperlink"/>
                <w:noProof/>
              </w:rPr>
              <w:t>9.2.1</w:t>
            </w:r>
            <w:r w:rsidR="00AA7CD0">
              <w:rPr>
                <w:rFonts w:eastAsiaTheme="minorEastAsia"/>
                <w:noProof/>
                <w:lang w:eastAsia="en-IN"/>
              </w:rPr>
              <w:tab/>
            </w:r>
            <w:r w:rsidR="00AA7CD0" w:rsidRPr="0026367B">
              <w:rPr>
                <w:rStyle w:val="Hyperlink"/>
                <w:noProof/>
              </w:rPr>
              <w:t>eClaim Incident Reporting</w:t>
            </w:r>
            <w:r w:rsidR="00AA7CD0">
              <w:rPr>
                <w:noProof/>
                <w:webHidden/>
              </w:rPr>
              <w:tab/>
            </w:r>
            <w:r w:rsidR="00AA7CD0">
              <w:rPr>
                <w:noProof/>
                <w:webHidden/>
              </w:rPr>
              <w:fldChar w:fldCharType="begin"/>
            </w:r>
            <w:r w:rsidR="00AA7CD0">
              <w:rPr>
                <w:noProof/>
                <w:webHidden/>
              </w:rPr>
              <w:instrText xml:space="preserve"> PAGEREF _Toc13497914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2157D24" w14:textId="2DF86823" w:rsidR="00AA7CD0" w:rsidRDefault="00DE2D9F">
          <w:pPr>
            <w:pStyle w:val="TOC3"/>
            <w:rPr>
              <w:rFonts w:eastAsiaTheme="minorEastAsia"/>
              <w:noProof/>
              <w:lang w:eastAsia="en-IN"/>
            </w:rPr>
          </w:pPr>
          <w:hyperlink w:anchor="_Toc13497915" w:history="1">
            <w:r w:rsidR="00AA7CD0" w:rsidRPr="0026367B">
              <w:rPr>
                <w:rStyle w:val="Hyperlink"/>
                <w:noProof/>
              </w:rPr>
              <w:t>9.2.2</w:t>
            </w:r>
            <w:r w:rsidR="00AA7CD0">
              <w:rPr>
                <w:rFonts w:eastAsiaTheme="minorEastAsia"/>
                <w:noProof/>
                <w:lang w:eastAsia="en-IN"/>
              </w:rPr>
              <w:tab/>
            </w:r>
            <w:r w:rsidR="00AA7CD0" w:rsidRPr="0026367B">
              <w:rPr>
                <w:rStyle w:val="Hyperlink"/>
                <w:noProof/>
              </w:rPr>
              <w:t>Kubernetes based service orchestration</w:t>
            </w:r>
            <w:r w:rsidR="00AA7CD0">
              <w:rPr>
                <w:noProof/>
                <w:webHidden/>
              </w:rPr>
              <w:tab/>
            </w:r>
            <w:r w:rsidR="00AA7CD0">
              <w:rPr>
                <w:noProof/>
                <w:webHidden/>
              </w:rPr>
              <w:fldChar w:fldCharType="begin"/>
            </w:r>
            <w:r w:rsidR="00AA7CD0">
              <w:rPr>
                <w:noProof/>
                <w:webHidden/>
              </w:rPr>
              <w:instrText xml:space="preserve"> PAGEREF _Toc13497915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EF4AA51" w14:textId="3E0046E2" w:rsidR="00C74BC8" w:rsidRDefault="00C74BC8">
          <w:r>
            <w:rPr>
              <w:b/>
              <w:bCs/>
              <w:noProof/>
            </w:rPr>
            <w:fldChar w:fldCharType="end"/>
          </w:r>
        </w:p>
      </w:sdtContent>
    </w:sdt>
    <w:p w14:paraId="3B36CF9A" w14:textId="77777777" w:rsidR="00030A15" w:rsidRDefault="00E41049" w:rsidP="00B062F7">
      <w:pPr>
        <w:pStyle w:val="Heading1"/>
      </w:pPr>
      <w:bookmarkStart w:id="0" w:name="_Toc13497859"/>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134978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134978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13497862"/>
      <w:r>
        <w:lastRenderedPageBreak/>
        <w:t>System Overview</w:t>
      </w:r>
      <w:bookmarkEnd w:id="3"/>
    </w:p>
    <w:p w14:paraId="50C2F8F9" w14:textId="77777777" w:rsidR="00F42A0C" w:rsidRDefault="00B8658C" w:rsidP="00F42A0C">
      <w:pPr>
        <w:pStyle w:val="Heading2"/>
      </w:pPr>
      <w:bookmarkStart w:id="4" w:name="_Toc134978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4B51F96" w:rsidR="00625D2F" w:rsidRDefault="00625D2F" w:rsidP="0038688B">
      <w:pPr>
        <w:pStyle w:val="ListParagraph"/>
        <w:numPr>
          <w:ilvl w:val="2"/>
          <w:numId w:val="14"/>
        </w:numPr>
        <w:spacing w:after="160"/>
      </w:pPr>
      <w:r>
        <w:t xml:space="preserve">Status tracking </w:t>
      </w:r>
      <w:r w:rsidR="000734CB">
        <w:t>a</w:t>
      </w:r>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13497864"/>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13497865"/>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F5F0308">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13497866"/>
      <w:r>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w:t>
      </w:r>
      <w:r>
        <w:rPr>
          <w:noProof/>
        </w:rPr>
        <w:t xml:space="preserve"> Services</w:t>
      </w:r>
    </w:p>
    <w:p w14:paraId="3E72A641" w14:textId="2E09F9DB" w:rsidR="00B75A0F" w:rsidRDefault="00B75A0F" w:rsidP="00B75A0F">
      <w:pPr>
        <w:pStyle w:val="ListParagraph"/>
        <w:numPr>
          <w:ilvl w:val="1"/>
          <w:numId w:val="32"/>
        </w:numPr>
        <w:jc w:val="left"/>
        <w:rPr>
          <w:lang w:eastAsia="ja-JP"/>
        </w:rPr>
      </w:pPr>
      <w:r>
        <w:rPr>
          <w:noProof/>
        </w:rPr>
        <w:t>Insurance Product</w:t>
      </w:r>
      <w:r>
        <w:rPr>
          <w:noProof/>
        </w:rPr>
        <w:t xml:space="preserve">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lastRenderedPageBreak/>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lastRenderedPageBreak/>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w:t>
      </w:r>
      <w:r w:rsidR="008C750A">
        <w:rPr>
          <w:noProof/>
        </w:rPr>
        <w:lastRenderedPageBreak/>
        <w:t>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lastRenderedPageBreak/>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w:t>
      </w:r>
      <w:r>
        <w:rPr>
          <w:noProof/>
        </w:rPr>
        <w:t>get the detail of incident</w:t>
      </w:r>
      <w:r>
        <w:rPr>
          <w:noProof/>
        </w:rPr>
        <w: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r>
        <w:t>Mobile Application</w:t>
      </w:r>
      <w:bookmarkEnd w:id="8"/>
    </w:p>
    <w:p w14:paraId="2420483E" w14:textId="2BE8E3E4"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policy and claims and report the incident ,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9" w:name="_Toc13497867"/>
      <w:r>
        <w:lastRenderedPageBreak/>
        <w:t>Design Considerations</w:t>
      </w:r>
      <w:bookmarkEnd w:id="9"/>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0" w:name="_Toc13497868"/>
      <w:r w:rsidRPr="00843BDC">
        <w:t>Assumptions and Dependencies</w:t>
      </w:r>
      <w:bookmarkEnd w:id="10"/>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C4CB4A4" w:rsidR="00060C03" w:rsidRDefault="00060C03" w:rsidP="00731554">
      <w:pPr>
        <w:pStyle w:val="ListParagraph"/>
        <w:numPr>
          <w:ilvl w:val="0"/>
          <w:numId w:val="14"/>
        </w:numPr>
      </w:pPr>
      <w:r>
        <w:t>It is assumed that no data migration will be performed by the system and it is out of scope</w:t>
      </w:r>
    </w:p>
    <w:p w14:paraId="273EE97F" w14:textId="0A47251A" w:rsidR="00E41049" w:rsidRDefault="00E41049" w:rsidP="00E41049">
      <w:pPr>
        <w:pStyle w:val="Heading2"/>
      </w:pPr>
      <w:bookmarkStart w:id="11" w:name="_Toc13497869"/>
      <w:r>
        <w:t>General Constraints</w:t>
      </w:r>
      <w:bookmarkEnd w:id="11"/>
    </w:p>
    <w:p w14:paraId="33907FB5" w14:textId="77777777" w:rsidR="003C6405" w:rsidRDefault="000863ED">
      <w:pPr>
        <w:pStyle w:val="Heading3"/>
      </w:pPr>
      <w:bookmarkStart w:id="12" w:name="_Toc13497870"/>
      <w:bookmarkStart w:id="13" w:name="_Toc455509356"/>
      <w:bookmarkStart w:id="14" w:name="_Toc455509355"/>
      <w:r>
        <w:t>Availability</w:t>
      </w:r>
      <w:bookmarkEnd w:id="12"/>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5" w:name="_Toc13497871"/>
      <w:r>
        <w:t>Performance</w:t>
      </w:r>
      <w:bookmarkEnd w:id="13"/>
      <w:bookmarkEnd w:id="15"/>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6" w:name="_Toc13497872"/>
      <w:r>
        <w:t>Thin Client</w:t>
      </w:r>
      <w:bookmarkEnd w:id="14"/>
      <w:bookmarkEnd w:id="16"/>
    </w:p>
    <w:p w14:paraId="067528AE" w14:textId="59EE8FBC"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7" w:name="_Toc455509357"/>
      <w:bookmarkStart w:id="18" w:name="_Toc13497873"/>
      <w:r>
        <w:t>Database considerations</w:t>
      </w:r>
      <w:bookmarkEnd w:id="17"/>
      <w:bookmarkEnd w:id="18"/>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lastRenderedPageBreak/>
        <w:t>Decoupling is required while following microservices 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19" w:name="_Toc13497874"/>
      <w:r>
        <w:t xml:space="preserve">Goals </w:t>
      </w:r>
      <w:r w:rsidR="00DF5BBA">
        <w:t>and Guidelines</w:t>
      </w:r>
      <w:bookmarkEnd w:id="19"/>
    </w:p>
    <w:p w14:paraId="7304882E" w14:textId="77777777" w:rsidR="00D21AC8" w:rsidRDefault="00D21AC8" w:rsidP="00D21AC8">
      <w:pPr>
        <w:pStyle w:val="Heading3"/>
      </w:pPr>
      <w:bookmarkStart w:id="20" w:name="_Toc455509359"/>
      <w:bookmarkStart w:id="21" w:name="_Toc13497875"/>
      <w:r>
        <w:t>Response Time</w:t>
      </w:r>
      <w:bookmarkEnd w:id="20"/>
      <w:bookmarkEnd w:id="21"/>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2" w:name="_Toc13497876"/>
      <w:r>
        <w:t>Coding Guidelines</w:t>
      </w:r>
      <w:bookmarkEnd w:id="22"/>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lastRenderedPageBreak/>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3" w:name="_Toc13497877"/>
      <w:r>
        <w:lastRenderedPageBreak/>
        <w:t>NFR Considerations</w:t>
      </w:r>
      <w:bookmarkEnd w:id="23"/>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4" w:name="_Toc455509362"/>
      <w:bookmarkStart w:id="25" w:name="_Toc13497878"/>
      <w:r>
        <w:t>Usability</w:t>
      </w:r>
      <w:bookmarkEnd w:id="24"/>
      <w:bookmarkEnd w:id="25"/>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6" w:name="_Toc455509363"/>
      <w:bookmarkStart w:id="27" w:name="_Toc13497879"/>
      <w:r>
        <w:t>Reliability</w:t>
      </w:r>
      <w:bookmarkEnd w:id="26"/>
      <w:bookmarkEnd w:id="27"/>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8" w:name="_Toc455509364"/>
      <w:bookmarkStart w:id="29" w:name="_Toc13497880"/>
      <w:r>
        <w:t>Performance</w:t>
      </w:r>
      <w:bookmarkEnd w:id="28"/>
      <w:bookmarkEnd w:id="29"/>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lastRenderedPageBreak/>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0" w:name="_Toc455509365"/>
      <w:bookmarkStart w:id="31" w:name="_Toc13497881"/>
      <w:r>
        <w:t>Security</w:t>
      </w:r>
      <w:bookmarkEnd w:id="30"/>
      <w:bookmarkEnd w:id="31"/>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2" w:name="_Toc276998214"/>
      <w:bookmarkStart w:id="33" w:name="_Toc455509366"/>
      <w:bookmarkStart w:id="34" w:name="_Toc13497882"/>
      <w:r w:rsidRPr="00DF5BBA">
        <w:t>Supportability</w:t>
      </w:r>
      <w:bookmarkEnd w:id="32"/>
      <w:bookmarkEnd w:id="33"/>
      <w:bookmarkEnd w:id="34"/>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sing containerized method via Kubernates</w:t>
      </w:r>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sing containerized method via Kubernates</w:t>
      </w:r>
      <w:r w:rsidR="008A350E">
        <w:t>.</w:t>
      </w:r>
    </w:p>
    <w:p w14:paraId="1B76B812" w14:textId="4B77396D" w:rsidR="00573E20" w:rsidRPr="009A3736" w:rsidRDefault="00573E20" w:rsidP="00A83F07">
      <w:pPr>
        <w:pStyle w:val="ListParagraph"/>
        <w:numPr>
          <w:ilvl w:val="2"/>
          <w:numId w:val="14"/>
        </w:numPr>
        <w:spacing w:after="160"/>
      </w:pPr>
      <w:r>
        <w:t>Database server management</w:t>
      </w:r>
      <w:r w:rsidR="001D47F0">
        <w:t>:</w:t>
      </w:r>
      <w:r>
        <w:t xml:space="preserve">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lastRenderedPageBreak/>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5" w:name="_Toc276998215"/>
      <w:bookmarkStart w:id="36" w:name="_Toc455509367"/>
      <w:bookmarkStart w:id="37" w:name="_Toc13497883"/>
      <w:r w:rsidRPr="009A3736">
        <w:t>Infrastructure Requirements</w:t>
      </w:r>
      <w:bookmarkEnd w:id="35"/>
      <w:bookmarkEnd w:id="36"/>
      <w:bookmarkEnd w:id="37"/>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lastRenderedPageBreak/>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8" w:name="_Toc276998216"/>
      <w:bookmarkStart w:id="39" w:name="_Toc455509368"/>
      <w:bookmarkStart w:id="40" w:name="_Toc13497884"/>
      <w:r w:rsidRPr="009A3736">
        <w:t>Implementation Constraints</w:t>
      </w:r>
      <w:bookmarkEnd w:id="38"/>
      <w:bookmarkEnd w:id="39"/>
      <w:bookmarkEnd w:id="40"/>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1F65DC8D"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Mongo Db, Kafka,</w:t>
      </w:r>
      <w:r w:rsidR="0044676D">
        <w:t xml:space="preserve"> 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lastRenderedPageBreak/>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5B5617C4" w:rsidR="0058362B" w:rsidRPr="00516E7C"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0E11307" w14:textId="77777777" w:rsidR="00407CF0" w:rsidRDefault="00407CF0" w:rsidP="00407CF0">
      <w:pPr>
        <w:pStyle w:val="Heading1"/>
      </w:pPr>
      <w:bookmarkStart w:id="41" w:name="_Toc13497885"/>
      <w:r>
        <w:lastRenderedPageBreak/>
        <w:t>Solution Architecture</w:t>
      </w:r>
      <w:bookmarkEnd w:id="41"/>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2" w:name="_Toc13497886"/>
      <w:r>
        <w:t>System Design</w:t>
      </w:r>
      <w:bookmarkEnd w:id="42"/>
    </w:p>
    <w:p w14:paraId="5588A804" w14:textId="42D1F6DE" w:rsidR="00A92E60" w:rsidRDefault="008F643D" w:rsidP="008F643D">
      <w:pPr>
        <w:pStyle w:val="BodyText"/>
        <w:ind w:left="426"/>
      </w:pPr>
      <w:r>
        <w:rPr>
          <w:lang w:val="en-US" w:eastAsia="ja-JP"/>
        </w:rPr>
        <w:t>The overall system design is shown in the system design diagram below:</w:t>
      </w:r>
      <w:r w:rsidR="004272D7">
        <w:rPr>
          <w:noProof/>
        </w:rPr>
        <w:drawing>
          <wp:inline distT="0" distB="0" distL="0" distR="0" wp14:anchorId="0BF87453" wp14:editId="6FFA3765">
            <wp:extent cx="6188710" cy="3669665"/>
            <wp:effectExtent l="0" t="0" r="254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36696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3" w:name="_Toc13497887"/>
      <w:r>
        <w:t>Information Flow</w:t>
      </w:r>
      <w:bookmarkEnd w:id="43"/>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4" w:name="_Toc13497888"/>
      <w:r>
        <w:t>Architecture Diagram</w:t>
      </w:r>
      <w:bookmarkEnd w:id="44"/>
    </w:p>
    <w:p w14:paraId="754DC211" w14:textId="233AB226" w:rsidR="00D07C37" w:rsidRDefault="008644BD" w:rsidP="008644BD">
      <w:pPr>
        <w:pStyle w:val="Heading3"/>
      </w:pPr>
      <w:bookmarkStart w:id="45" w:name="_Toc13497889"/>
      <w:r>
        <w:t>Frontend Applications</w:t>
      </w:r>
      <w:bookmarkEnd w:id="45"/>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37">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38" w:tooltip="Free and open source" w:history="1">
        <w:r w:rsidRPr="00104836">
          <w:t>free and open source</w:t>
        </w:r>
      </w:hyperlink>
      <w:r>
        <w:t xml:space="preserve"> </w:t>
      </w:r>
      <w:r w:rsidRPr="00104836">
        <w:t>programming language developed and maintained by</w:t>
      </w:r>
      <w:r>
        <w:t xml:space="preserve"> </w:t>
      </w:r>
      <w:hyperlink r:id="rId39"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6" w:name="_Toc13497890"/>
      <w:r>
        <w:t xml:space="preserve">Business </w:t>
      </w:r>
      <w:r w:rsidR="008644BD">
        <w:t>Services</w:t>
      </w:r>
      <w:bookmarkEnd w:id="46"/>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7"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7"/>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8"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various layers, constants and other utilities.</w:t>
      </w:r>
    </w:p>
    <w:p w14:paraId="7B2120D5" w14:textId="0ACC31C1" w:rsidR="00CB1CF2" w:rsidRDefault="000A3F75">
      <w:pPr>
        <w:pStyle w:val="Heading1"/>
      </w:pPr>
      <w:bookmarkStart w:id="49" w:name="_Toc13497891"/>
      <w:bookmarkEnd w:id="48"/>
      <w:r>
        <w:lastRenderedPageBreak/>
        <w:t xml:space="preserve">Technology </w:t>
      </w:r>
      <w:r w:rsidR="00E41F47">
        <w:t>/</w:t>
      </w:r>
      <w:r>
        <w:t>Framework</w:t>
      </w:r>
      <w:r w:rsidR="00CB1CF2">
        <w:t>/Infrastructural Components</w:t>
      </w:r>
      <w:bookmarkEnd w:id="49"/>
    </w:p>
    <w:p w14:paraId="0A64AC6F" w14:textId="1C913136" w:rsidR="00CD5CCD" w:rsidRDefault="00B42DD1" w:rsidP="00CD5CCD">
      <w:pPr>
        <w:pStyle w:val="Heading2"/>
      </w:pPr>
      <w:bookmarkStart w:id="50" w:name="_Toc13497892"/>
      <w:r>
        <w:t>Technology</w:t>
      </w:r>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Backend - .NetCore</w:t>
      </w:r>
    </w:p>
    <w:p w14:paraId="3DF5392A" w14:textId="51DFDD58" w:rsidR="00AF0BAB" w:rsidRDefault="00AF0BAB" w:rsidP="00CD5CCD">
      <w:pPr>
        <w:ind w:left="450"/>
        <w:jc w:val="both"/>
        <w:rPr>
          <w:lang w:val="en-US" w:eastAsia="ja-JP"/>
        </w:rPr>
      </w:pPr>
      <w:r>
        <w:rPr>
          <w:lang w:val="en-US" w:eastAsia="ja-JP"/>
        </w:rPr>
        <w:t>Database - MySQL</w:t>
      </w:r>
    </w:p>
    <w:p w14:paraId="26EF8191" w14:textId="7EF4D95C" w:rsidR="00AF0BAB" w:rsidRDefault="00AF0BAB" w:rsidP="00CD5CCD">
      <w:pPr>
        <w:ind w:left="450"/>
        <w:jc w:val="both"/>
        <w:rPr>
          <w:lang w:val="en-US" w:eastAsia="ja-JP"/>
        </w:rPr>
      </w:pPr>
      <w:r>
        <w:rPr>
          <w:lang w:val="en-US" w:eastAsia="ja-JP"/>
        </w:rPr>
        <w:t>Log Aggregator and Message Queuing – Kafak</w:t>
      </w:r>
      <w:r w:rsidR="00C031CF">
        <w:rPr>
          <w:lang w:val="en-US" w:eastAsia="ja-JP"/>
        </w:rPr>
        <w:t>a</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deci</w:t>
      </w:r>
      <w:r w:rsidR="00DC7285">
        <w:rPr>
          <w:lang w:val="en-US" w:eastAsia="ja-JP"/>
        </w:rPr>
        <w:t>d</w:t>
      </w:r>
      <w:r>
        <w:rPr>
          <w:lang w:val="en-US" w:eastAsia="ja-JP"/>
        </w:rPr>
        <w:t>ed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r w:rsidRPr="00710B87">
        <w:t>Logging</w:t>
      </w:r>
      <w:bookmarkEnd w:id="50"/>
    </w:p>
    <w:p w14:paraId="596A63FB" w14:textId="4A743AD7"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CoreFramework’s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324A43">
        <w:rPr>
          <w:lang w:val="en-US" w:eastAsia="ja-JP"/>
        </w:rPr>
        <w:t xml:space="preserve"> which would be part of log provider</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lastRenderedPageBreak/>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227E2FDE" w14:textId="77777777" w:rsidR="00CB1CF2" w:rsidRDefault="00CB1CF2" w:rsidP="00CB1CF2">
      <w:pPr>
        <w:pStyle w:val="Heading2"/>
      </w:pPr>
      <w:bookmarkStart w:id="51" w:name="_Toc276998228"/>
      <w:bookmarkStart w:id="52" w:name="_Toc13497894"/>
      <w:bookmarkStart w:id="53" w:name="_Toc276998227"/>
      <w:bookmarkStart w:id="54" w:name="_Toc276998229"/>
      <w:r>
        <w:t>Security</w:t>
      </w:r>
      <w:bookmarkEnd w:id="51"/>
      <w:bookmarkEnd w:id="52"/>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5" w:name="_Toc12488170"/>
      <w:r>
        <w:t>OWASP compliance</w:t>
      </w:r>
      <w:bookmarkEnd w:id="55"/>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lastRenderedPageBreak/>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lastRenderedPageBreak/>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760950E5"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r w:rsidR="00410EEC" w:rsidRPr="00527426">
        <w:rPr>
          <w:lang w:val="en-US" w:eastAsia="ja-JP"/>
        </w:rPr>
        <w:t>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6" w:name="_Toc13497895"/>
      <w:r>
        <w:t>Exception Handling</w:t>
      </w:r>
      <w:bookmarkEnd w:id="53"/>
      <w:bookmarkEnd w:id="56"/>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lastRenderedPageBreak/>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7" w:name="_Toc276998231"/>
      <w:bookmarkStart w:id="58" w:name="_Ref455870195"/>
      <w:bookmarkStart w:id="59" w:name="_Ref455870242"/>
      <w:bookmarkStart w:id="60" w:name="_Ref455870249"/>
      <w:bookmarkStart w:id="61" w:name="_Toc13497896"/>
      <w:bookmarkStart w:id="62" w:name="_Toc276998230"/>
      <w:r>
        <w:t>Input Validation</w:t>
      </w:r>
      <w:bookmarkEnd w:id="57"/>
      <w:bookmarkEnd w:id="58"/>
      <w:bookmarkEnd w:id="59"/>
      <w:bookmarkEnd w:id="60"/>
      <w:bookmarkEnd w:id="61"/>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3" w:name="_Toc13497897"/>
      <w:r>
        <w:t>Caching</w:t>
      </w:r>
      <w:bookmarkEnd w:id="62"/>
      <w:bookmarkEnd w:id="63"/>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47">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4" w:name="_Toc13497898"/>
      <w:r>
        <w:t>Dependency Injection</w:t>
      </w:r>
      <w:bookmarkEnd w:id="64"/>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5" w:name="_Toc13497899"/>
      <w:r>
        <w:t>Data Access</w:t>
      </w:r>
      <w:bookmarkEnd w:id="54"/>
      <w:bookmarkEnd w:id="65"/>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6" w:name="_Toc276998233"/>
      <w:bookmarkStart w:id="67" w:name="_Toc13497900"/>
      <w:r>
        <w:t>Data Transfer between Layers</w:t>
      </w:r>
      <w:bookmarkEnd w:id="66"/>
      <w:bookmarkEnd w:id="67"/>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lastRenderedPageBreak/>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8" w:name="_Toc13497901"/>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9" w:name="_Toc13497902"/>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13497903"/>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13497904"/>
      <w:r>
        <w:t>Document Store integration via Document Service</w:t>
      </w:r>
      <w:bookmarkEnd w:id="71"/>
    </w:p>
    <w:p w14:paraId="0E83455F" w14:textId="056A2AD3"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13497905"/>
      <w:r>
        <w:t>External money transfer integration via Transaction Service</w:t>
      </w:r>
      <w:bookmarkEnd w:id="72"/>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3" w:name="_Toc13497906"/>
      <w:r>
        <w:t>SMS &amp; Email notifications via Notification Service</w:t>
      </w:r>
      <w:bookmarkEnd w:id="73"/>
    </w:p>
    <w:p w14:paraId="772F1628" w14:textId="6ECA33A5"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4" w:name="_Toc13497907"/>
      <w:r>
        <w:lastRenderedPageBreak/>
        <w:t>Deployment Architecture</w:t>
      </w:r>
      <w:bookmarkEnd w:id="74"/>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13497908"/>
      <w:r>
        <w:t>Deployment Components</w:t>
      </w:r>
      <w:bookmarkEnd w:id="75"/>
    </w:p>
    <w:p w14:paraId="6553AE1C" w14:textId="11B87732" w:rsidR="00016746" w:rsidRDefault="00016746" w:rsidP="00016746">
      <w:pPr>
        <w:ind w:left="450"/>
        <w:jc w:val="both"/>
        <w:rPr>
          <w:lang w:val="en-US" w:eastAsia="ja-JP"/>
        </w:rPr>
      </w:pPr>
      <w:r>
        <w:rPr>
          <w:lang w:val="en-US" w:eastAsia="ja-JP"/>
        </w:rPr>
        <w:t xml:space="preserve">For deployment some </w:t>
      </w:r>
      <w:r w:rsidR="009379C0">
        <w:rPr>
          <w:lang w:val="en-US" w:eastAsia="ja-JP"/>
        </w:rPr>
        <w:t>Azure managed</w:t>
      </w:r>
      <w:r>
        <w:rPr>
          <w:lang w:val="en-US" w:eastAsia="ja-JP"/>
        </w:rPr>
        <w:t xml:space="preserve"> &amp; some self-managed services will be used. Overall the physical components used during deployment are </w:t>
      </w:r>
      <w:r w:rsidR="00D73E54">
        <w:rPr>
          <w:lang w:val="en-US" w:eastAsia="ja-JP"/>
        </w:rPr>
        <w:t>shown in the diagram below.</w:t>
      </w: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77777777"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open source Kubernetes system, which is available on the Microsoft Azure public cloud. An </w:t>
      </w:r>
      <w:r w:rsidRPr="00444B57">
        <w:rPr>
          <w:lang w:eastAsia="ja-JP"/>
        </w:rPr>
        <w:lastRenderedPageBreak/>
        <w:t>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5CF34E1F" w:rsidR="00856C7E" w:rsidRDefault="00DA4910" w:rsidP="00856C7E">
      <w:pPr>
        <w:pStyle w:val="ListParagraph"/>
        <w:numPr>
          <w:ilvl w:val="0"/>
          <w:numId w:val="38"/>
        </w:numPr>
        <w:shd w:val="clear" w:color="auto" w:fill="FFFFFF"/>
        <w:spacing w:before="100" w:beforeAutospacing="1" w:after="0" w:line="240" w:lineRule="auto"/>
        <w:rPr>
          <w:lang w:eastAsia="ja-JP"/>
        </w:rPr>
      </w:pPr>
      <w:r w:rsidRPr="003F5CF2">
        <w:rPr>
          <w:b/>
          <w:lang w:eastAsia="ja-JP"/>
        </w:rPr>
        <w:t>Azure Pipelines</w:t>
      </w:r>
      <w:r>
        <w:rPr>
          <w:b/>
          <w:lang w:eastAsia="ja-JP"/>
        </w:rPr>
        <w:t xml:space="preserve"> </w:t>
      </w:r>
      <w:r w:rsidR="00856C7E">
        <w:rPr>
          <w:b/>
          <w:lang w:eastAsia="ja-JP"/>
        </w:rPr>
        <w:t>-</w:t>
      </w:r>
      <w:r w:rsidR="00856C7E" w:rsidRPr="003F5CF2">
        <w:rPr>
          <w:rFonts w:ascii="Segoe UI" w:eastAsia="Times New Roman" w:hAnsi="Segoe UI" w:cs="Segoe UI"/>
          <w:color w:val="000000"/>
          <w:sz w:val="24"/>
          <w:szCs w:val="24"/>
          <w:lang w:eastAsia="en-IN"/>
        </w:rPr>
        <w:t xml:space="preserve"> </w:t>
      </w:r>
      <w:r w:rsidR="00DF16D8" w:rsidRPr="003F5CF2">
        <w:rPr>
          <w:lang w:eastAsia="ja-JP"/>
        </w:rPr>
        <w:t>Pipelines is part of Azure DevOps Services and runs automated builds, tests, and deployments. You can also use third-party CI/CD solutions such as Jenkins</w:t>
      </w:r>
      <w:r w:rsidR="00856C7E" w:rsidRPr="00821079">
        <w:rPr>
          <w:lang w:eastAsia="ja-JP"/>
        </w:rPr>
        <w:t>.</w:t>
      </w:r>
    </w:p>
    <w:p w14:paraId="5AACCC88" w14:textId="4FB8118E" w:rsidR="006153E8" w:rsidRDefault="00B71DF6" w:rsidP="006153E8">
      <w:pPr>
        <w:pStyle w:val="ListParagraph"/>
        <w:numPr>
          <w:ilvl w:val="0"/>
          <w:numId w:val="38"/>
        </w:numPr>
        <w:shd w:val="clear" w:color="auto" w:fill="FFFFFF"/>
        <w:spacing w:before="100" w:beforeAutospacing="1" w:after="0" w:line="240" w:lineRule="auto"/>
        <w:rPr>
          <w:lang w:eastAsia="ja-JP"/>
        </w:rPr>
      </w:pPr>
      <w:r>
        <w:rPr>
          <w:b/>
          <w:lang w:eastAsia="ja-JP"/>
        </w:rPr>
        <w:t>Helm</w:t>
      </w:r>
      <w:r w:rsidR="006153E8">
        <w:rPr>
          <w:b/>
          <w:lang w:eastAsia="ja-JP"/>
        </w:rPr>
        <w:t xml:space="preserve"> -</w:t>
      </w:r>
      <w:r w:rsidR="006153E8" w:rsidRPr="003F5CF2">
        <w:rPr>
          <w:rFonts w:ascii="Segoe UI" w:eastAsia="Times New Roman" w:hAnsi="Segoe UI" w:cs="Segoe UI"/>
          <w:color w:val="000000"/>
          <w:sz w:val="24"/>
          <w:szCs w:val="24"/>
          <w:lang w:eastAsia="en-IN"/>
        </w:rPr>
        <w:t xml:space="preserve"> </w:t>
      </w:r>
      <w:r w:rsidR="00B334C1" w:rsidRPr="003F5CF2">
        <w:rPr>
          <w:lang w:eastAsia="ja-JP"/>
        </w:rPr>
        <w:t>Helm is as a package manager for Kubernetes — a way to bundle Kubernetes objects into a single unit that you can publish, deploy, version, and update</w:t>
      </w:r>
      <w:r w:rsidR="006153E8"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7D08EE59" w14:textId="77777777" w:rsidR="006153E8" w:rsidRPr="00821079" w:rsidRDefault="006153E8" w:rsidP="006153E8">
      <w:pPr>
        <w:pStyle w:val="ListParagraph"/>
        <w:shd w:val="clear" w:color="auto" w:fill="FFFFFF"/>
        <w:spacing w:before="100" w:beforeAutospacing="1" w:after="0" w:line="240" w:lineRule="auto"/>
        <w:ind w:left="810"/>
        <w:rPr>
          <w:lang w:eastAsia="ja-JP"/>
        </w:rPr>
      </w:pPr>
    </w:p>
    <w:p w14:paraId="5F7A2D5D" w14:textId="6991701E"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w:t>
      </w:r>
      <w:r w:rsidR="00687917">
        <w:rPr>
          <w:lang w:eastAsia="ja-JP"/>
        </w:rPr>
        <w:t xml:space="preserve">aggregating </w:t>
      </w:r>
      <w:r w:rsidR="000B2F02">
        <w:rPr>
          <w:lang w:eastAsia="ja-JP"/>
        </w:rPr>
        <w:t xml:space="preserve">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Data protection with encryption, authentication, limiting user access to the appropriate 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lastRenderedPageBreak/>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6" w:name="_Toc13497909"/>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AFEEB7C" w:rsidR="00614DA3" w:rsidRDefault="006A6EE7" w:rsidP="00614DA3">
      <w:pPr>
        <w:pStyle w:val="ListParagraph"/>
        <w:ind w:left="810"/>
        <w:rPr>
          <w:lang w:val="en-IN" w:eastAsia="ja-JP"/>
        </w:rPr>
      </w:pPr>
      <w:r>
        <w:rPr>
          <w:noProof/>
          <w:lang w:val="en-IN" w:eastAsia="ja-JP"/>
        </w:rPr>
        <w:drawing>
          <wp:inline distT="0" distB="0" distL="0" distR="0" wp14:anchorId="009CCEF0" wp14:editId="28299594">
            <wp:extent cx="5396825" cy="284444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autoscaler.png"/>
                    <pic:cNvPicPr/>
                  </pic:nvPicPr>
                  <pic:blipFill>
                    <a:blip r:embed="rId50">
                      <a:extLst>
                        <a:ext uri="{28A0092B-C50C-407E-A947-70E740481C1C}">
                          <a14:useLocalDpi xmlns:a14="http://schemas.microsoft.com/office/drawing/2010/main" val="0"/>
                        </a:ext>
                      </a:extLst>
                    </a:blip>
                    <a:stretch>
                      <a:fillRect/>
                    </a:stretch>
                  </pic:blipFill>
                  <pic:spPr>
                    <a:xfrm>
                      <a:off x="0" y="0"/>
                      <a:ext cx="5396825" cy="2844444"/>
                    </a:xfrm>
                    <a:prstGeom prst="rect">
                      <a:avLst/>
                    </a:prstGeom>
                  </pic:spPr>
                </pic:pic>
              </a:graphicData>
            </a:graphic>
          </wp:inline>
        </w:drawing>
      </w:r>
    </w:p>
    <w:p w14:paraId="0D313D08" w14:textId="4C9D05FB" w:rsidR="004B07E9" w:rsidRDefault="004B07E9" w:rsidP="00614DA3">
      <w:pPr>
        <w:pStyle w:val="ListParagraph"/>
        <w:ind w:left="810"/>
        <w:rPr>
          <w:lang w:val="en-IN" w:eastAsia="ja-JP"/>
        </w:rPr>
      </w:pPr>
    </w:p>
    <w:p w14:paraId="7BA6C4F1" w14:textId="7EFD44D2" w:rsidR="002E260B" w:rsidRPr="005950AA" w:rsidRDefault="002E260B" w:rsidP="00614DA3">
      <w:pPr>
        <w:pStyle w:val="ListParagraph"/>
        <w:ind w:left="810"/>
        <w:rPr>
          <w:lang w:val="en-IN" w:eastAsia="ja-JP"/>
        </w:rPr>
      </w:pPr>
      <w:r w:rsidRPr="00313D9C">
        <w:rPr>
          <w:lang w:val="en-IN" w:eastAsia="ja-JP"/>
        </w:rPr>
        <w:t xml:space="preserve">The diagram shows how the app containers would run inside </w:t>
      </w:r>
      <w:r w:rsidR="001B2BA6" w:rsidRPr="00313D9C">
        <w:rPr>
          <w:lang w:val="en-IN" w:eastAsia="ja-JP"/>
        </w:rPr>
        <w:t xml:space="preserve">service pods hosted over </w:t>
      </w:r>
      <w:r w:rsidR="009E7F52" w:rsidRPr="00313D9C">
        <w:rPr>
          <w:lang w:val="en-IN" w:eastAsia="ja-JP"/>
        </w:rPr>
        <w:t>AKS</w:t>
      </w:r>
      <w:r w:rsidR="001B2BA6" w:rsidRPr="00313D9C">
        <w:rPr>
          <w:lang w:val="en-IN" w:eastAsia="ja-JP"/>
        </w:rPr>
        <w:t xml:space="preserve"> </w:t>
      </w:r>
      <w:r w:rsidR="009E7F52" w:rsidRPr="00313D9C">
        <w:rPr>
          <w:lang w:val="en-IN" w:eastAsia="ja-JP"/>
        </w:rPr>
        <w:t>cluster</w:t>
      </w:r>
      <w:r w:rsidR="001B2BA6" w:rsidRPr="00313D9C">
        <w:rPr>
          <w:lang w:val="en-IN" w:eastAsia="ja-JP"/>
        </w:rPr>
        <w:t xml:space="preserve">. Scaling of the pods is controlled by </w:t>
      </w:r>
      <w:r w:rsidR="00AE1E3F" w:rsidRPr="00313D9C">
        <w:rPr>
          <w:lang w:val="en-IN" w:eastAsia="ja-JP"/>
        </w:rPr>
        <w:t>AKS cluster</w:t>
      </w:r>
      <w:r w:rsidR="001B2BA6" w:rsidRPr="00313D9C">
        <w:rPr>
          <w:lang w:val="en-IN" w:eastAsia="ja-JP"/>
        </w:rPr>
        <w:t xml:space="preserve"> to meet required load as per inputs available from Metrics Server; Whereas whenever required, scaling of </w:t>
      </w:r>
      <w:r w:rsidR="002C3F68" w:rsidRPr="00313D9C">
        <w:rPr>
          <w:lang w:val="en-IN" w:eastAsia="ja-JP"/>
        </w:rPr>
        <w:t>pods</w:t>
      </w:r>
      <w:r w:rsidR="001B2BA6" w:rsidRPr="00313D9C">
        <w:rPr>
          <w:lang w:val="en-IN" w:eastAsia="ja-JP"/>
        </w:rPr>
        <w:t xml:space="preserve"> instances will be handled by </w:t>
      </w:r>
      <w:r w:rsidR="002C3F68" w:rsidRPr="00313D9C">
        <w:rPr>
          <w:lang w:val="en-IN" w:eastAsia="ja-JP"/>
        </w:rPr>
        <w:t>AKS</w:t>
      </w:r>
      <w:r w:rsidR="001B2BA6" w:rsidRPr="00313D9C">
        <w:rPr>
          <w:lang w:val="en-IN" w:eastAsia="ja-JP"/>
        </w:rPr>
        <w:t xml:space="preserve"> Cluster Auto Scaler.</w:t>
      </w:r>
    </w:p>
    <w:p w14:paraId="56BE60ED" w14:textId="77777777" w:rsidR="00EB6F42" w:rsidRDefault="00EB6F42">
      <w:pPr>
        <w:pStyle w:val="Heading2"/>
      </w:pPr>
      <w:bookmarkStart w:id="77" w:name="_Toc13497910"/>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lastRenderedPageBreak/>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13497911"/>
      <w:r w:rsidRPr="00764460">
        <w:lastRenderedPageBreak/>
        <w:t>Glossary</w:t>
      </w:r>
      <w:bookmarkEnd w:id="78"/>
    </w:p>
    <w:p w14:paraId="36CF30D1" w14:textId="77777777" w:rsidR="00106186" w:rsidRDefault="00106186" w:rsidP="00106186">
      <w:pPr>
        <w:pStyle w:val="Heading2"/>
      </w:pPr>
      <w:bookmarkStart w:id="79" w:name="_Toc13497912"/>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0" w:name="_Toc13497913"/>
      <w:r>
        <w:t>Technology POCs</w:t>
      </w:r>
      <w:bookmarkEnd w:id="80"/>
    </w:p>
    <w:p w14:paraId="23036F16" w14:textId="5CC0DED3" w:rsidR="007E1758" w:rsidRDefault="007E1758" w:rsidP="007E1758">
      <w:pPr>
        <w:pStyle w:val="Heading3"/>
      </w:pPr>
      <w:bookmarkStart w:id="81" w:name="_Toc13497914"/>
      <w:r>
        <w:t>eClaim Incident Reporting</w:t>
      </w:r>
      <w:bookmarkEnd w:id="81"/>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1">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2" w:name="_Toc13497915"/>
      <w:r>
        <w:t>Kubernetes based service orchestration</w:t>
      </w:r>
      <w:bookmarkEnd w:id="82"/>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52">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3"/>
          <w:footerReference w:type="default" r:id="rId54"/>
          <w:headerReference w:type="first" r:id="rId55"/>
          <w:footerReference w:type="first" r:id="rId56"/>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415D48" w:rsidRPr="00B61E62" w:rsidRDefault="00415D48"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415D48" w:rsidRDefault="00415D48"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415D48" w:rsidRDefault="00415D48"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415D48" w:rsidRPr="00B61E62" w:rsidRDefault="00415D48"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415D48" w:rsidRPr="00B61E62" w:rsidRDefault="00415D48"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415D48" w:rsidRDefault="00415D48"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415D48" w:rsidRDefault="00415D48"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415D48" w:rsidRPr="00B61E62" w:rsidRDefault="00415D48"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58"/>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1CB6B8E" w:rsidR="00012E81" w:rsidRDefault="00B47138" w:rsidP="001B22C2">
            <w:r>
              <w:t>1.0</w:t>
            </w:r>
          </w:p>
        </w:tc>
        <w:tc>
          <w:tcPr>
            <w:tcW w:w="1500" w:type="dxa"/>
            <w:tcBorders>
              <w:top w:val="dotted" w:sz="4" w:space="0" w:color="auto"/>
              <w:left w:val="dotted" w:sz="4" w:space="0" w:color="auto"/>
              <w:bottom w:val="dotted" w:sz="4" w:space="0" w:color="auto"/>
              <w:right w:val="dotted" w:sz="4" w:space="0" w:color="auto"/>
            </w:tcBorders>
          </w:tcPr>
          <w:p w14:paraId="4D76ADE2" w14:textId="239EDDD9" w:rsidR="00012E81" w:rsidRDefault="00B47138" w:rsidP="001B22C2">
            <w:r>
              <w:t>20-01-2021</w:t>
            </w:r>
          </w:p>
        </w:tc>
        <w:tc>
          <w:tcPr>
            <w:tcW w:w="3064" w:type="dxa"/>
            <w:tcBorders>
              <w:top w:val="dotted" w:sz="4" w:space="0" w:color="auto"/>
              <w:left w:val="dotted" w:sz="4" w:space="0" w:color="auto"/>
              <w:bottom w:val="dotted" w:sz="4" w:space="0" w:color="auto"/>
              <w:right w:val="dotted" w:sz="4" w:space="0" w:color="auto"/>
            </w:tcBorders>
          </w:tcPr>
          <w:p w14:paraId="5CF9961C" w14:textId="17F0EFFC" w:rsidR="00012E81" w:rsidRDefault="00F76389" w:rsidP="001B22C2">
            <w:r>
              <w:t>Sanjeet Chauhan</w:t>
            </w:r>
          </w:p>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59"/>
      <w:footerReference w:type="first" r:id="rId6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1F62F" w14:textId="77777777" w:rsidR="00DE2D9F" w:rsidRDefault="00DE2D9F" w:rsidP="00DD4638">
      <w:pPr>
        <w:spacing w:after="0" w:line="240" w:lineRule="auto"/>
      </w:pPr>
      <w:r>
        <w:separator/>
      </w:r>
    </w:p>
  </w:endnote>
  <w:endnote w:type="continuationSeparator" w:id="0">
    <w:p w14:paraId="336C8CCA" w14:textId="77777777" w:rsidR="00DE2D9F" w:rsidRDefault="00DE2D9F"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F3EA7" w14:textId="77777777" w:rsidR="00415D48" w:rsidRDefault="00415D48"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DE2D9F">
      <w:fldChar w:fldCharType="begin"/>
    </w:r>
    <w:r w:rsidR="00DE2D9F">
      <w:instrText xml:space="preserve"> DOCPROPERTY  Version  \* MERGEFORMAT </w:instrText>
    </w:r>
    <w:r w:rsidR="00DE2D9F">
      <w:fldChar w:fldCharType="separate"/>
    </w:r>
    <w:r>
      <w:t>0.1</w:t>
    </w:r>
    <w:r w:rsidR="00DE2D9F">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541C8" w14:textId="77777777" w:rsidR="00415D48" w:rsidRDefault="00415D48">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7CF84" w14:textId="77777777" w:rsidR="00415D48" w:rsidRDefault="00415D48">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F9143" w14:textId="77777777" w:rsidR="00DE2D9F" w:rsidRDefault="00DE2D9F" w:rsidP="00DD4638">
      <w:pPr>
        <w:spacing w:after="0" w:line="240" w:lineRule="auto"/>
      </w:pPr>
      <w:r>
        <w:separator/>
      </w:r>
    </w:p>
  </w:footnote>
  <w:footnote w:type="continuationSeparator" w:id="0">
    <w:p w14:paraId="57979631" w14:textId="77777777" w:rsidR="00DE2D9F" w:rsidRDefault="00DE2D9F"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3B1E" w14:textId="24B492CC" w:rsidR="00415D48" w:rsidRPr="00FB1D86" w:rsidRDefault="00415D48"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r>
          <w:rPr>
            <w:color w:val="833C0B" w:themeColor="accent2" w:themeShade="80"/>
          </w:rPr>
          <w:t>YCompany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3473" w14:textId="77777777" w:rsidR="00415D48" w:rsidRDefault="00415D48">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F5631" w14:textId="77777777" w:rsidR="00415D48" w:rsidRDefault="00415D48">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06031" w14:textId="77777777" w:rsidR="00415D48" w:rsidRDefault="00415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3711F"/>
    <w:rsid w:val="000407B4"/>
    <w:rsid w:val="00041348"/>
    <w:rsid w:val="00043313"/>
    <w:rsid w:val="000438D8"/>
    <w:rsid w:val="00044F16"/>
    <w:rsid w:val="0004530D"/>
    <w:rsid w:val="00046FE2"/>
    <w:rsid w:val="0005084B"/>
    <w:rsid w:val="000545A3"/>
    <w:rsid w:val="000549E5"/>
    <w:rsid w:val="00055C4B"/>
    <w:rsid w:val="00056C89"/>
    <w:rsid w:val="000570E0"/>
    <w:rsid w:val="00060C03"/>
    <w:rsid w:val="00061069"/>
    <w:rsid w:val="00063F31"/>
    <w:rsid w:val="000647D6"/>
    <w:rsid w:val="00067BA9"/>
    <w:rsid w:val="00071D66"/>
    <w:rsid w:val="000734CB"/>
    <w:rsid w:val="00077E4F"/>
    <w:rsid w:val="0008025B"/>
    <w:rsid w:val="00082C1D"/>
    <w:rsid w:val="00084765"/>
    <w:rsid w:val="000863ED"/>
    <w:rsid w:val="00092C70"/>
    <w:rsid w:val="0009495F"/>
    <w:rsid w:val="00095995"/>
    <w:rsid w:val="000A1F46"/>
    <w:rsid w:val="000A211E"/>
    <w:rsid w:val="000A2B39"/>
    <w:rsid w:val="000A2C89"/>
    <w:rsid w:val="000A38E4"/>
    <w:rsid w:val="000A3F75"/>
    <w:rsid w:val="000A7129"/>
    <w:rsid w:val="000A7BC6"/>
    <w:rsid w:val="000B2A39"/>
    <w:rsid w:val="000B2F02"/>
    <w:rsid w:val="000B3907"/>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2793"/>
    <w:rsid w:val="0014625B"/>
    <w:rsid w:val="0015386D"/>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708E"/>
    <w:rsid w:val="001B22C2"/>
    <w:rsid w:val="001B2326"/>
    <w:rsid w:val="001B2855"/>
    <w:rsid w:val="001B2BA6"/>
    <w:rsid w:val="001B3355"/>
    <w:rsid w:val="001B38EB"/>
    <w:rsid w:val="001B4AA8"/>
    <w:rsid w:val="001B5316"/>
    <w:rsid w:val="001B67D4"/>
    <w:rsid w:val="001B7681"/>
    <w:rsid w:val="001B7E4B"/>
    <w:rsid w:val="001C1225"/>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54CF"/>
    <w:rsid w:val="0020638A"/>
    <w:rsid w:val="0021015D"/>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5D8"/>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D0B58"/>
    <w:rsid w:val="002D10F2"/>
    <w:rsid w:val="002D1B62"/>
    <w:rsid w:val="002D2AA8"/>
    <w:rsid w:val="002D3BDE"/>
    <w:rsid w:val="002D7D5A"/>
    <w:rsid w:val="002D7F7B"/>
    <w:rsid w:val="002E1F29"/>
    <w:rsid w:val="002E260B"/>
    <w:rsid w:val="002E48A2"/>
    <w:rsid w:val="002F0606"/>
    <w:rsid w:val="002F2231"/>
    <w:rsid w:val="002F3223"/>
    <w:rsid w:val="002F3E24"/>
    <w:rsid w:val="002F3FD2"/>
    <w:rsid w:val="002F4B4E"/>
    <w:rsid w:val="00300488"/>
    <w:rsid w:val="00300636"/>
    <w:rsid w:val="0030260B"/>
    <w:rsid w:val="003037CB"/>
    <w:rsid w:val="003060C3"/>
    <w:rsid w:val="003077C5"/>
    <w:rsid w:val="003108E2"/>
    <w:rsid w:val="0031093B"/>
    <w:rsid w:val="0031150D"/>
    <w:rsid w:val="00312EE6"/>
    <w:rsid w:val="00313819"/>
    <w:rsid w:val="00313D9C"/>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8DD"/>
    <w:rsid w:val="00391A9F"/>
    <w:rsid w:val="00393EA5"/>
    <w:rsid w:val="003973CA"/>
    <w:rsid w:val="003A105C"/>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3F5CF2"/>
    <w:rsid w:val="00401068"/>
    <w:rsid w:val="00407CF0"/>
    <w:rsid w:val="0041090C"/>
    <w:rsid w:val="00410EEC"/>
    <w:rsid w:val="00411F42"/>
    <w:rsid w:val="00413247"/>
    <w:rsid w:val="00415D48"/>
    <w:rsid w:val="00415F7A"/>
    <w:rsid w:val="00421A69"/>
    <w:rsid w:val="00423E87"/>
    <w:rsid w:val="0042541D"/>
    <w:rsid w:val="004271DF"/>
    <w:rsid w:val="004271E9"/>
    <w:rsid w:val="004272D7"/>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08"/>
    <w:rsid w:val="00455219"/>
    <w:rsid w:val="00456848"/>
    <w:rsid w:val="00457F4C"/>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1CBD"/>
    <w:rsid w:val="004C2503"/>
    <w:rsid w:val="004C2E4B"/>
    <w:rsid w:val="004C75EC"/>
    <w:rsid w:val="004C7855"/>
    <w:rsid w:val="004C7AF3"/>
    <w:rsid w:val="004C7FE3"/>
    <w:rsid w:val="004D0380"/>
    <w:rsid w:val="004D1001"/>
    <w:rsid w:val="004D3D96"/>
    <w:rsid w:val="004D3DDD"/>
    <w:rsid w:val="004D4BBB"/>
    <w:rsid w:val="004D5720"/>
    <w:rsid w:val="004D5AC9"/>
    <w:rsid w:val="004D65B1"/>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6E7C"/>
    <w:rsid w:val="00517C97"/>
    <w:rsid w:val="00520B59"/>
    <w:rsid w:val="00521036"/>
    <w:rsid w:val="00525755"/>
    <w:rsid w:val="00527426"/>
    <w:rsid w:val="005276B7"/>
    <w:rsid w:val="00527D43"/>
    <w:rsid w:val="0053083B"/>
    <w:rsid w:val="00530D42"/>
    <w:rsid w:val="0053217F"/>
    <w:rsid w:val="00535790"/>
    <w:rsid w:val="00536B21"/>
    <w:rsid w:val="0054243C"/>
    <w:rsid w:val="00542C68"/>
    <w:rsid w:val="0055136F"/>
    <w:rsid w:val="00553E76"/>
    <w:rsid w:val="005540BD"/>
    <w:rsid w:val="00555C8E"/>
    <w:rsid w:val="00556413"/>
    <w:rsid w:val="00557266"/>
    <w:rsid w:val="00560B03"/>
    <w:rsid w:val="00561934"/>
    <w:rsid w:val="0056281D"/>
    <w:rsid w:val="00563CE3"/>
    <w:rsid w:val="00564BEB"/>
    <w:rsid w:val="0056544A"/>
    <w:rsid w:val="00567D2C"/>
    <w:rsid w:val="005715EE"/>
    <w:rsid w:val="005727C8"/>
    <w:rsid w:val="00573E20"/>
    <w:rsid w:val="00574C68"/>
    <w:rsid w:val="00575B54"/>
    <w:rsid w:val="005760CA"/>
    <w:rsid w:val="005761C3"/>
    <w:rsid w:val="00576352"/>
    <w:rsid w:val="0058362B"/>
    <w:rsid w:val="00585DBD"/>
    <w:rsid w:val="00585E2E"/>
    <w:rsid w:val="00585FFC"/>
    <w:rsid w:val="00590C87"/>
    <w:rsid w:val="00591C53"/>
    <w:rsid w:val="00592750"/>
    <w:rsid w:val="005947EF"/>
    <w:rsid w:val="005950AA"/>
    <w:rsid w:val="005969BE"/>
    <w:rsid w:val="005971E4"/>
    <w:rsid w:val="005A07C3"/>
    <w:rsid w:val="005A5431"/>
    <w:rsid w:val="005A598A"/>
    <w:rsid w:val="005A7F93"/>
    <w:rsid w:val="005B053B"/>
    <w:rsid w:val="005B07E7"/>
    <w:rsid w:val="005B1CFF"/>
    <w:rsid w:val="005B2863"/>
    <w:rsid w:val="005B7ED2"/>
    <w:rsid w:val="005C1F8D"/>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1B17"/>
    <w:rsid w:val="006E440F"/>
    <w:rsid w:val="006E60E8"/>
    <w:rsid w:val="006E62DB"/>
    <w:rsid w:val="006E6F5F"/>
    <w:rsid w:val="006E7B37"/>
    <w:rsid w:val="006F0843"/>
    <w:rsid w:val="006F1A11"/>
    <w:rsid w:val="006F1BE4"/>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073B"/>
    <w:rsid w:val="0072366E"/>
    <w:rsid w:val="00723D12"/>
    <w:rsid w:val="007243E2"/>
    <w:rsid w:val="007253DA"/>
    <w:rsid w:val="007261DC"/>
    <w:rsid w:val="007302E2"/>
    <w:rsid w:val="00730DE1"/>
    <w:rsid w:val="007311B7"/>
    <w:rsid w:val="00731554"/>
    <w:rsid w:val="007316FC"/>
    <w:rsid w:val="00731BE5"/>
    <w:rsid w:val="00732F20"/>
    <w:rsid w:val="00734216"/>
    <w:rsid w:val="007348C9"/>
    <w:rsid w:val="007356AB"/>
    <w:rsid w:val="00737803"/>
    <w:rsid w:val="007416F4"/>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3E9"/>
    <w:rsid w:val="007E14BD"/>
    <w:rsid w:val="007E1758"/>
    <w:rsid w:val="007E184B"/>
    <w:rsid w:val="007E5659"/>
    <w:rsid w:val="007E5B02"/>
    <w:rsid w:val="007F041B"/>
    <w:rsid w:val="007F11FD"/>
    <w:rsid w:val="007F3C87"/>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CE1"/>
    <w:rsid w:val="008A3042"/>
    <w:rsid w:val="008A350E"/>
    <w:rsid w:val="008A687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36B6"/>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A05"/>
    <w:rsid w:val="00990FC0"/>
    <w:rsid w:val="009937AB"/>
    <w:rsid w:val="00997759"/>
    <w:rsid w:val="009A131D"/>
    <w:rsid w:val="009A2D99"/>
    <w:rsid w:val="009A3BF4"/>
    <w:rsid w:val="009A46EB"/>
    <w:rsid w:val="009A4C5D"/>
    <w:rsid w:val="009A55EA"/>
    <w:rsid w:val="009A5AAB"/>
    <w:rsid w:val="009A7019"/>
    <w:rsid w:val="009A705A"/>
    <w:rsid w:val="009B1A80"/>
    <w:rsid w:val="009B335B"/>
    <w:rsid w:val="009B33BE"/>
    <w:rsid w:val="009B3774"/>
    <w:rsid w:val="009B3929"/>
    <w:rsid w:val="009B3F90"/>
    <w:rsid w:val="009B60EE"/>
    <w:rsid w:val="009B688A"/>
    <w:rsid w:val="009B69E0"/>
    <w:rsid w:val="009C2FAF"/>
    <w:rsid w:val="009C4A04"/>
    <w:rsid w:val="009C4D6C"/>
    <w:rsid w:val="009D1088"/>
    <w:rsid w:val="009D49A9"/>
    <w:rsid w:val="009D51F7"/>
    <w:rsid w:val="009D64FD"/>
    <w:rsid w:val="009D77CA"/>
    <w:rsid w:val="009E512E"/>
    <w:rsid w:val="009E7F52"/>
    <w:rsid w:val="009F1E74"/>
    <w:rsid w:val="009F30A7"/>
    <w:rsid w:val="009F3EEA"/>
    <w:rsid w:val="009F4639"/>
    <w:rsid w:val="009F5635"/>
    <w:rsid w:val="009F6FAF"/>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400E"/>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BB8"/>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3801"/>
    <w:rsid w:val="00B054A2"/>
    <w:rsid w:val="00B062F7"/>
    <w:rsid w:val="00B1226C"/>
    <w:rsid w:val="00B16E93"/>
    <w:rsid w:val="00B17848"/>
    <w:rsid w:val="00B22168"/>
    <w:rsid w:val="00B22624"/>
    <w:rsid w:val="00B2337D"/>
    <w:rsid w:val="00B23580"/>
    <w:rsid w:val="00B23E7F"/>
    <w:rsid w:val="00B26362"/>
    <w:rsid w:val="00B26F5C"/>
    <w:rsid w:val="00B272C2"/>
    <w:rsid w:val="00B27BE9"/>
    <w:rsid w:val="00B31309"/>
    <w:rsid w:val="00B31E1A"/>
    <w:rsid w:val="00B334C1"/>
    <w:rsid w:val="00B34243"/>
    <w:rsid w:val="00B34BA3"/>
    <w:rsid w:val="00B37EC9"/>
    <w:rsid w:val="00B41856"/>
    <w:rsid w:val="00B41BD6"/>
    <w:rsid w:val="00B42708"/>
    <w:rsid w:val="00B429CD"/>
    <w:rsid w:val="00B42DD1"/>
    <w:rsid w:val="00B43E66"/>
    <w:rsid w:val="00B43ED3"/>
    <w:rsid w:val="00B4560E"/>
    <w:rsid w:val="00B459A1"/>
    <w:rsid w:val="00B47138"/>
    <w:rsid w:val="00B475F7"/>
    <w:rsid w:val="00B511A6"/>
    <w:rsid w:val="00B5536C"/>
    <w:rsid w:val="00B56434"/>
    <w:rsid w:val="00B6482E"/>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E37"/>
    <w:rsid w:val="00C13893"/>
    <w:rsid w:val="00C13FDC"/>
    <w:rsid w:val="00C1500A"/>
    <w:rsid w:val="00C16D6C"/>
    <w:rsid w:val="00C20231"/>
    <w:rsid w:val="00C21FDF"/>
    <w:rsid w:val="00C3012E"/>
    <w:rsid w:val="00C30916"/>
    <w:rsid w:val="00C33046"/>
    <w:rsid w:val="00C336A1"/>
    <w:rsid w:val="00C35014"/>
    <w:rsid w:val="00C37148"/>
    <w:rsid w:val="00C41248"/>
    <w:rsid w:val="00C4213A"/>
    <w:rsid w:val="00C4653B"/>
    <w:rsid w:val="00C4686A"/>
    <w:rsid w:val="00C470E8"/>
    <w:rsid w:val="00C47389"/>
    <w:rsid w:val="00C47C08"/>
    <w:rsid w:val="00C534B4"/>
    <w:rsid w:val="00C53B94"/>
    <w:rsid w:val="00C558BF"/>
    <w:rsid w:val="00C57927"/>
    <w:rsid w:val="00C57D09"/>
    <w:rsid w:val="00C606ED"/>
    <w:rsid w:val="00C60CDA"/>
    <w:rsid w:val="00C61FBB"/>
    <w:rsid w:val="00C622EE"/>
    <w:rsid w:val="00C62407"/>
    <w:rsid w:val="00C628DB"/>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A772C"/>
    <w:rsid w:val="00CB011E"/>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5CCD"/>
    <w:rsid w:val="00CD6300"/>
    <w:rsid w:val="00CD73E5"/>
    <w:rsid w:val="00CE02B9"/>
    <w:rsid w:val="00CE25F7"/>
    <w:rsid w:val="00CE27E2"/>
    <w:rsid w:val="00CE2BDA"/>
    <w:rsid w:val="00CE57B4"/>
    <w:rsid w:val="00CE5925"/>
    <w:rsid w:val="00CE6820"/>
    <w:rsid w:val="00CE69E7"/>
    <w:rsid w:val="00CE7A17"/>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0B08"/>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4910"/>
    <w:rsid w:val="00DA532E"/>
    <w:rsid w:val="00DA7480"/>
    <w:rsid w:val="00DB151B"/>
    <w:rsid w:val="00DB1B50"/>
    <w:rsid w:val="00DB2839"/>
    <w:rsid w:val="00DB67D5"/>
    <w:rsid w:val="00DB7F94"/>
    <w:rsid w:val="00DC07E1"/>
    <w:rsid w:val="00DC3972"/>
    <w:rsid w:val="00DC3AEC"/>
    <w:rsid w:val="00DC508A"/>
    <w:rsid w:val="00DC58D7"/>
    <w:rsid w:val="00DC597C"/>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7425"/>
    <w:rsid w:val="00E34BDF"/>
    <w:rsid w:val="00E3618B"/>
    <w:rsid w:val="00E3675A"/>
    <w:rsid w:val="00E41049"/>
    <w:rsid w:val="00E41F47"/>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13C5"/>
    <w:rsid w:val="00F42A0C"/>
    <w:rsid w:val="00F44825"/>
    <w:rsid w:val="00F4518E"/>
    <w:rsid w:val="00F50ABE"/>
    <w:rsid w:val="00F53CFF"/>
    <w:rsid w:val="00F53FAC"/>
    <w:rsid w:val="00F543F3"/>
    <w:rsid w:val="00F5617A"/>
    <w:rsid w:val="00F57952"/>
    <w:rsid w:val="00F57C67"/>
    <w:rsid w:val="00F604E7"/>
    <w:rsid w:val="00F60C69"/>
    <w:rsid w:val="00F6161A"/>
    <w:rsid w:val="00F61B9B"/>
    <w:rsid w:val="00F63876"/>
    <w:rsid w:val="00F64CAF"/>
    <w:rsid w:val="00F64E11"/>
    <w:rsid w:val="00F70815"/>
    <w:rsid w:val="00F72A13"/>
    <w:rsid w:val="00F74723"/>
    <w:rsid w:val="00F7617A"/>
    <w:rsid w:val="00F76389"/>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en.wikipedia.org/wiki/Microsoft" TargetMode="External"/><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0.png"/><Relationship Id="rId54" Type="http://schemas.openxmlformats.org/officeDocument/2006/relationships/footer" Target="foot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4.emf"/><Relationship Id="rId53" Type="http://schemas.openxmlformats.org/officeDocument/2006/relationships/header" Target="header1.xml"/><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3.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hyperlink" Target="https://en.wikipedia.org/wiki/Free_and_open_source" TargetMode="External"/><Relationship Id="rId46" Type="http://schemas.openxmlformats.org/officeDocument/2006/relationships/image" Target="media/image15.png"/><Relationship Id="rId59"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4"/>
      <dgm:spPr/>
    </dgm:pt>
    <dgm:pt modelId="{B4A054FC-13DA-4EFC-B94D-1F7C401C8C40}" type="pres">
      <dgm:prSet presAssocID="{FCD837A7-0274-4E65-90A0-CE9430583DAB}" presName="connectorText" presStyleLbl="sibTrans2D1" presStyleIdx="0" presStyleCnt="4"/>
      <dgm:spPr/>
    </dgm:pt>
    <dgm:pt modelId="{29AA7D9D-4CA7-4E66-895D-397450C22A32}" type="pres">
      <dgm:prSet presAssocID="{70428375-5F3A-43CC-97F9-5326817DE799}" presName="node" presStyleLbl="node1" presStyleIdx="0" presStyleCnt="4">
        <dgm:presLayoutVars>
          <dgm:bulletEnabled val="1"/>
        </dgm:presLayoutVars>
      </dgm:prSet>
      <dgm:spPr/>
    </dgm:pt>
    <dgm:pt modelId="{75EC2FAC-8168-4359-BF63-AE8563A48859}" type="pres">
      <dgm:prSet presAssocID="{9A014355-55FF-4690-918D-FF168F3734DF}" presName="parTrans" presStyleLbl="sibTrans2D1" presStyleIdx="1" presStyleCnt="4"/>
      <dgm:spPr/>
    </dgm:pt>
    <dgm:pt modelId="{44326407-D354-4619-95E9-F40924B8BBE0}" type="pres">
      <dgm:prSet presAssocID="{9A014355-55FF-4690-918D-FF168F3734DF}" presName="connectorText" presStyleLbl="sibTrans2D1" presStyleIdx="1" presStyleCnt="4"/>
      <dgm:spPr/>
    </dgm:pt>
    <dgm:pt modelId="{FFC6AD59-3E0D-4FC1-812E-AFE73497107C}" type="pres">
      <dgm:prSet presAssocID="{3D74AA4C-8916-4814-ADB1-818AEEEE156E}" presName="node" presStyleLbl="node1" presStyleIdx="1" presStyleCnt="4">
        <dgm:presLayoutVars>
          <dgm:bulletEnabled val="1"/>
        </dgm:presLayoutVars>
      </dgm:prSet>
      <dgm:spPr/>
    </dgm:pt>
    <dgm:pt modelId="{D0565A7F-345A-4D4B-A058-1512776E7514}" type="pres">
      <dgm:prSet presAssocID="{0BBDFA04-6EB4-404D-8437-454464D985E2}" presName="parTrans" presStyleLbl="sibTrans2D1" presStyleIdx="2" presStyleCnt="4"/>
      <dgm:spPr/>
    </dgm:pt>
    <dgm:pt modelId="{795DDF7D-CE30-4F33-B6F6-AA99A9B3DF0D}" type="pres">
      <dgm:prSet presAssocID="{0BBDFA04-6EB4-404D-8437-454464D985E2}" presName="connectorText" presStyleLbl="sibTrans2D1" presStyleIdx="2" presStyleCnt="4"/>
      <dgm:spPr/>
    </dgm:pt>
    <dgm:pt modelId="{4E0F3DC1-5424-4960-9FFA-140CF9D99AAB}" type="pres">
      <dgm:prSet presAssocID="{95CEE8F0-EED6-45C9-9678-3B671652CB9B}" presName="node" presStyleLbl="node1" presStyleIdx="2" presStyleCnt="4">
        <dgm:presLayoutVars>
          <dgm:bulletEnabled val="1"/>
        </dgm:presLayoutVars>
      </dgm:prSet>
      <dgm:spPr/>
    </dgm:pt>
    <dgm:pt modelId="{315C4E6D-EB79-4DA6-8573-C6DA9BA32DA3}" type="pres">
      <dgm:prSet presAssocID="{7FE8B2DF-023A-40D4-B1E8-C476728DCA6A}" presName="parTrans" presStyleLbl="sibTrans2D1" presStyleIdx="3" presStyleCnt="4"/>
      <dgm:spPr/>
    </dgm:pt>
    <dgm:pt modelId="{8BCE8590-C374-48C0-9CD1-8ABF052122BB}" type="pres">
      <dgm:prSet presAssocID="{7FE8B2DF-023A-40D4-B1E8-C476728DCA6A}" presName="connectorText" presStyleLbl="sibTrans2D1" presStyleIdx="3" presStyleCnt="4"/>
      <dgm:spPr/>
    </dgm:pt>
    <dgm:pt modelId="{9C682F81-C78D-4A5A-A545-C1A4B360A01A}" type="pres">
      <dgm:prSet presAssocID="{5B200E68-6FBB-44C2-B52F-05384D6D83C5}" presName="node" presStyleLbl="node1" presStyleIdx="3" presStyleCnt="4">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3"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C3A6B935-4995-4FB2-8C21-DFAD74CE3DA6}" type="presParOf" srcId="{2FAB4D71-B9DD-4299-A150-1DC042B61DB0}" destId="{315C4E6D-EB79-4DA6-8573-C6DA9BA32DA3}" srcOrd="7"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94257" y="1194257"/>
          <a:ext cx="851484" cy="8514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218954" y="1318954"/>
        <a:ext cx="602090" cy="602090"/>
      </dsp:txXfrm>
    </dsp:sp>
    <dsp:sp modelId="{1D2A26B1-9170-40B7-B7EC-75335B74C4D1}">
      <dsp:nvSpPr>
        <dsp:cNvPr id="0" name=""/>
        <dsp:cNvSpPr/>
      </dsp:nvSpPr>
      <dsp:spPr>
        <a:xfrm rot="16200000">
          <a:off x="2429587" y="884032"/>
          <a:ext cx="180825" cy="28950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969057"/>
        <a:ext cx="126578" cy="173702"/>
      </dsp:txXfrm>
    </dsp:sp>
    <dsp:sp modelId="{29AA7D9D-4CA7-4E66-895D-397450C22A32}">
      <dsp:nvSpPr>
        <dsp:cNvPr id="0" name=""/>
        <dsp:cNvSpPr/>
      </dsp:nvSpPr>
      <dsp:spPr>
        <a:xfrm>
          <a:off x="2094257" y="1592"/>
          <a:ext cx="851484" cy="85148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218954" y="126289"/>
        <a:ext cx="602090" cy="602090"/>
      </dsp:txXfrm>
    </dsp:sp>
    <dsp:sp modelId="{75EC2FAC-8168-4359-BF63-AE8563A48859}">
      <dsp:nvSpPr>
        <dsp:cNvPr id="0" name=""/>
        <dsp:cNvSpPr/>
      </dsp:nvSpPr>
      <dsp:spPr>
        <a:xfrm>
          <a:off x="3020801" y="1475247"/>
          <a:ext cx="180825" cy="289504"/>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0801" y="1533148"/>
        <a:ext cx="126578" cy="173702"/>
      </dsp:txXfrm>
    </dsp:sp>
    <dsp:sp modelId="{FFC6AD59-3E0D-4FC1-812E-AFE73497107C}">
      <dsp:nvSpPr>
        <dsp:cNvPr id="0" name=""/>
        <dsp:cNvSpPr/>
      </dsp:nvSpPr>
      <dsp:spPr>
        <a:xfrm>
          <a:off x="3286922" y="1194257"/>
          <a:ext cx="851484" cy="851484"/>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1619" y="1318954"/>
        <a:ext cx="602090" cy="602090"/>
      </dsp:txXfrm>
    </dsp:sp>
    <dsp:sp modelId="{D0565A7F-345A-4D4B-A058-1512776E7514}">
      <dsp:nvSpPr>
        <dsp:cNvPr id="0" name=""/>
        <dsp:cNvSpPr/>
      </dsp:nvSpPr>
      <dsp:spPr>
        <a:xfrm rot="5400000">
          <a:off x="2429587" y="2066462"/>
          <a:ext cx="180825" cy="289504"/>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2097240"/>
        <a:ext cx="126578" cy="173702"/>
      </dsp:txXfrm>
    </dsp:sp>
    <dsp:sp modelId="{4E0F3DC1-5424-4960-9FFA-140CF9D99AAB}">
      <dsp:nvSpPr>
        <dsp:cNvPr id="0" name=""/>
        <dsp:cNvSpPr/>
      </dsp:nvSpPr>
      <dsp:spPr>
        <a:xfrm>
          <a:off x="2094257" y="2386922"/>
          <a:ext cx="851484" cy="851484"/>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218954" y="2511619"/>
        <a:ext cx="602090" cy="602090"/>
      </dsp:txXfrm>
    </dsp:sp>
    <dsp:sp modelId="{315C4E6D-EB79-4DA6-8573-C6DA9BA32DA3}">
      <dsp:nvSpPr>
        <dsp:cNvPr id="0" name=""/>
        <dsp:cNvSpPr/>
      </dsp:nvSpPr>
      <dsp:spPr>
        <a:xfrm rot="10800000">
          <a:off x="1838372" y="1475247"/>
          <a:ext cx="180825" cy="28950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92619" y="1533148"/>
        <a:ext cx="126578" cy="173702"/>
      </dsp:txXfrm>
    </dsp:sp>
    <dsp:sp modelId="{9C682F81-C78D-4A5A-A545-C1A4B360A01A}">
      <dsp:nvSpPr>
        <dsp:cNvPr id="0" name=""/>
        <dsp:cNvSpPr/>
      </dsp:nvSpPr>
      <dsp:spPr>
        <a:xfrm>
          <a:off x="901592" y="1194257"/>
          <a:ext cx="851484" cy="851484"/>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1026289" y="1318954"/>
        <a:ext cx="602090" cy="60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2211</TotalTime>
  <Pages>44</Pages>
  <Words>8858</Words>
  <Characters>50494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966</cp:revision>
  <cp:lastPrinted>2016-05-05T05:51:00Z</cp:lastPrinted>
  <dcterms:created xsi:type="dcterms:W3CDTF">2018-11-14T07:09:00Z</dcterms:created>
  <dcterms:modified xsi:type="dcterms:W3CDTF">2021-01-19T19:36:00Z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